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3DC29305" w14:textId="77777777" w:rsidR="00BC092C" w:rsidRDefault="00BC092C" w:rsidP="00BC092C"/>
    <w:p w14:paraId="6C8F07C5" w14:textId="77777777" w:rsidR="00BC092C" w:rsidRDefault="00BC092C" w:rsidP="00BC092C"/>
    <w:p w14:paraId="462A126B" w14:textId="77777777" w:rsidR="00BC092C" w:rsidRDefault="00BC092C" w:rsidP="00BC092C"/>
    <w:p w14:paraId="57116478" w14:textId="77777777" w:rsidR="00AD73A3" w:rsidRPr="00AD73A3" w:rsidRDefault="00AD73A3" w:rsidP="00AD73A3"/>
    <w:p w14:paraId="51482204" w14:textId="77777777" w:rsidR="00AD73A3" w:rsidRPr="00AD73A3" w:rsidRDefault="00AD73A3" w:rsidP="00AD73A3"/>
    <w:p w14:paraId="574DC5CC" w14:textId="77777777" w:rsidR="00AD73A3" w:rsidRPr="00AD73A3" w:rsidRDefault="00AD73A3" w:rsidP="00AD73A3"/>
    <w:p w14:paraId="5DAA14D9" w14:textId="77777777" w:rsidR="00AD73A3" w:rsidRPr="00AD73A3" w:rsidRDefault="00AD73A3" w:rsidP="00AD73A3"/>
    <w:p w14:paraId="60EEBEB1" w14:textId="77777777" w:rsidR="00AD73A3" w:rsidRPr="00AD73A3" w:rsidRDefault="00AD73A3" w:rsidP="00AD73A3"/>
    <w:p w14:paraId="421681CA" w14:textId="77777777" w:rsidR="00AD73A3" w:rsidRPr="00AD73A3" w:rsidRDefault="00AD73A3" w:rsidP="00AD73A3"/>
    <w:p w14:paraId="747DF507" w14:textId="77777777" w:rsidR="00AD73A3" w:rsidRPr="00AD73A3" w:rsidRDefault="00AD73A3" w:rsidP="00AD73A3"/>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rPr>
      </w:sdtEndPr>
      <w:sdtContent>
        <w:p w14:paraId="4114F546" w14:textId="77777777" w:rsidR="00AD73A3" w:rsidRDefault="00AD73A3">
          <w:pPr>
            <w:pStyle w:val="En-ttedetabledesmatires"/>
          </w:pPr>
          <w:r>
            <w:t>Table des matières</w:t>
          </w:r>
        </w:p>
        <w:p w14:paraId="7B269C80" w14:textId="47617AE0" w:rsidR="00E861E2" w:rsidRDefault="00AD73A3">
          <w:pPr>
            <w:pStyle w:val="TM1"/>
            <w:rPr>
              <w:rFonts w:eastAsiaTheme="minorEastAsia"/>
              <w:noProof/>
              <w:lang w:eastAsia="fr-FR"/>
            </w:rPr>
          </w:pPr>
          <w:r>
            <w:fldChar w:fldCharType="begin"/>
          </w:r>
          <w:r>
            <w:instrText xml:space="preserve"> TOC \o "1-3" \h \z \u </w:instrText>
          </w:r>
          <w:r>
            <w:fldChar w:fldCharType="separate"/>
          </w:r>
          <w:hyperlink w:anchor="_Toc40172491" w:history="1">
            <w:r w:rsidR="00E861E2" w:rsidRPr="00AB0A19">
              <w:rPr>
                <w:rStyle w:val="Lienhypertexte"/>
                <w:noProof/>
              </w:rPr>
              <w:t>I.</w:t>
            </w:r>
            <w:r w:rsidR="00E861E2">
              <w:rPr>
                <w:rFonts w:eastAsiaTheme="minorEastAsia"/>
                <w:noProof/>
                <w:lang w:eastAsia="fr-FR"/>
              </w:rPr>
              <w:tab/>
            </w:r>
            <w:r w:rsidR="00E861E2" w:rsidRPr="00AB0A19">
              <w:rPr>
                <w:rStyle w:val="Lienhypertexte"/>
                <w:noProof/>
              </w:rPr>
              <w:t>Introduction :</w:t>
            </w:r>
            <w:r w:rsidR="00E861E2">
              <w:rPr>
                <w:noProof/>
                <w:webHidden/>
              </w:rPr>
              <w:tab/>
            </w:r>
            <w:r w:rsidR="00E861E2">
              <w:rPr>
                <w:noProof/>
                <w:webHidden/>
              </w:rPr>
              <w:fldChar w:fldCharType="begin"/>
            </w:r>
            <w:r w:rsidR="00E861E2">
              <w:rPr>
                <w:noProof/>
                <w:webHidden/>
              </w:rPr>
              <w:instrText xml:space="preserve"> PAGEREF _Toc40172491 \h </w:instrText>
            </w:r>
            <w:r w:rsidR="00E861E2">
              <w:rPr>
                <w:noProof/>
                <w:webHidden/>
              </w:rPr>
            </w:r>
            <w:r w:rsidR="00E861E2">
              <w:rPr>
                <w:noProof/>
                <w:webHidden/>
              </w:rPr>
              <w:fldChar w:fldCharType="separate"/>
            </w:r>
            <w:r w:rsidR="00E861E2">
              <w:rPr>
                <w:noProof/>
                <w:webHidden/>
              </w:rPr>
              <w:t>2</w:t>
            </w:r>
            <w:r w:rsidR="00E861E2">
              <w:rPr>
                <w:noProof/>
                <w:webHidden/>
              </w:rPr>
              <w:fldChar w:fldCharType="end"/>
            </w:r>
          </w:hyperlink>
        </w:p>
        <w:p w14:paraId="134EE472" w14:textId="4AAA1658" w:rsidR="00E861E2" w:rsidRDefault="00C4159C">
          <w:pPr>
            <w:pStyle w:val="TM1"/>
            <w:rPr>
              <w:rFonts w:eastAsiaTheme="minorEastAsia"/>
              <w:noProof/>
              <w:lang w:eastAsia="fr-FR"/>
            </w:rPr>
          </w:pPr>
          <w:hyperlink w:anchor="_Toc40172492" w:history="1">
            <w:r w:rsidR="00E861E2" w:rsidRPr="00AB0A19">
              <w:rPr>
                <w:rStyle w:val="Lienhypertexte"/>
                <w:noProof/>
              </w:rPr>
              <w:t>II.</w:t>
            </w:r>
            <w:r w:rsidR="00E861E2">
              <w:rPr>
                <w:rFonts w:eastAsiaTheme="minorEastAsia"/>
                <w:noProof/>
                <w:lang w:eastAsia="fr-FR"/>
              </w:rPr>
              <w:tab/>
            </w:r>
            <w:r w:rsidR="00E861E2" w:rsidRPr="00AB0A19">
              <w:rPr>
                <w:rStyle w:val="Lienhypertexte"/>
                <w:noProof/>
              </w:rPr>
              <w:t>Réalisation du projet :</w:t>
            </w:r>
            <w:r w:rsidR="00E861E2">
              <w:rPr>
                <w:noProof/>
                <w:webHidden/>
              </w:rPr>
              <w:tab/>
            </w:r>
            <w:r w:rsidR="00E861E2">
              <w:rPr>
                <w:noProof/>
                <w:webHidden/>
              </w:rPr>
              <w:fldChar w:fldCharType="begin"/>
            </w:r>
            <w:r w:rsidR="00E861E2">
              <w:rPr>
                <w:noProof/>
                <w:webHidden/>
              </w:rPr>
              <w:instrText xml:space="preserve"> PAGEREF _Toc40172492 \h </w:instrText>
            </w:r>
            <w:r w:rsidR="00E861E2">
              <w:rPr>
                <w:noProof/>
                <w:webHidden/>
              </w:rPr>
            </w:r>
            <w:r w:rsidR="00E861E2">
              <w:rPr>
                <w:noProof/>
                <w:webHidden/>
              </w:rPr>
              <w:fldChar w:fldCharType="separate"/>
            </w:r>
            <w:r w:rsidR="00E861E2">
              <w:rPr>
                <w:noProof/>
                <w:webHidden/>
              </w:rPr>
              <w:t>3</w:t>
            </w:r>
            <w:r w:rsidR="00E861E2">
              <w:rPr>
                <w:noProof/>
                <w:webHidden/>
              </w:rPr>
              <w:fldChar w:fldCharType="end"/>
            </w:r>
          </w:hyperlink>
        </w:p>
        <w:p w14:paraId="549EAC53" w14:textId="6B113545" w:rsidR="00E861E2" w:rsidRDefault="00C4159C">
          <w:pPr>
            <w:pStyle w:val="TM2"/>
            <w:tabs>
              <w:tab w:val="left" w:pos="660"/>
              <w:tab w:val="right" w:leader="dot" w:pos="9736"/>
            </w:tabs>
            <w:rPr>
              <w:rFonts w:eastAsiaTheme="minorEastAsia"/>
              <w:noProof/>
              <w:lang w:eastAsia="fr-FR"/>
            </w:rPr>
          </w:pPr>
          <w:hyperlink w:anchor="_Toc40172493" w:history="1">
            <w:r w:rsidR="00E861E2" w:rsidRPr="00AB0A19">
              <w:rPr>
                <w:rStyle w:val="Lienhypertexte"/>
                <w:noProof/>
              </w:rPr>
              <w:t>a)</w:t>
            </w:r>
            <w:r w:rsidR="00E861E2">
              <w:rPr>
                <w:rFonts w:eastAsiaTheme="minorEastAsia"/>
                <w:noProof/>
                <w:lang w:eastAsia="fr-FR"/>
              </w:rPr>
              <w:tab/>
            </w:r>
            <w:r w:rsidR="00E861E2" w:rsidRPr="00AB0A19">
              <w:rPr>
                <w:rStyle w:val="Lienhypertexte"/>
                <w:noProof/>
              </w:rPr>
              <w:t>Tâches de l’étudiant :</w:t>
            </w:r>
            <w:r w:rsidR="00E861E2">
              <w:rPr>
                <w:noProof/>
                <w:webHidden/>
              </w:rPr>
              <w:tab/>
            </w:r>
            <w:r w:rsidR="00E861E2">
              <w:rPr>
                <w:noProof/>
                <w:webHidden/>
              </w:rPr>
              <w:fldChar w:fldCharType="begin"/>
            </w:r>
            <w:r w:rsidR="00E861E2">
              <w:rPr>
                <w:noProof/>
                <w:webHidden/>
              </w:rPr>
              <w:instrText xml:space="preserve"> PAGEREF _Toc40172493 \h </w:instrText>
            </w:r>
            <w:r w:rsidR="00E861E2">
              <w:rPr>
                <w:noProof/>
                <w:webHidden/>
              </w:rPr>
            </w:r>
            <w:r w:rsidR="00E861E2">
              <w:rPr>
                <w:noProof/>
                <w:webHidden/>
              </w:rPr>
              <w:fldChar w:fldCharType="separate"/>
            </w:r>
            <w:r w:rsidR="00E861E2">
              <w:rPr>
                <w:noProof/>
                <w:webHidden/>
              </w:rPr>
              <w:t>3</w:t>
            </w:r>
            <w:r w:rsidR="00E861E2">
              <w:rPr>
                <w:noProof/>
                <w:webHidden/>
              </w:rPr>
              <w:fldChar w:fldCharType="end"/>
            </w:r>
          </w:hyperlink>
        </w:p>
        <w:p w14:paraId="6645CDDB" w14:textId="33F51C4E" w:rsidR="00E861E2" w:rsidRDefault="00C4159C">
          <w:pPr>
            <w:pStyle w:val="TM2"/>
            <w:tabs>
              <w:tab w:val="left" w:pos="660"/>
              <w:tab w:val="right" w:leader="dot" w:pos="9736"/>
            </w:tabs>
            <w:rPr>
              <w:rFonts w:eastAsiaTheme="minorEastAsia"/>
              <w:noProof/>
              <w:lang w:eastAsia="fr-FR"/>
            </w:rPr>
          </w:pPr>
          <w:hyperlink w:anchor="_Toc40172494" w:history="1">
            <w:r w:rsidR="00E861E2" w:rsidRPr="00AB0A19">
              <w:rPr>
                <w:rStyle w:val="Lienhypertexte"/>
                <w:noProof/>
              </w:rPr>
              <w:t>b)</w:t>
            </w:r>
            <w:r w:rsidR="00E861E2">
              <w:rPr>
                <w:rFonts w:eastAsiaTheme="minorEastAsia"/>
                <w:noProof/>
                <w:lang w:eastAsia="fr-FR"/>
              </w:rPr>
              <w:tab/>
            </w:r>
            <w:r w:rsidR="00E861E2" w:rsidRPr="00AB0A19">
              <w:rPr>
                <w:rStyle w:val="Lienhypertexte"/>
                <w:noProof/>
              </w:rPr>
              <w:t>Interconnexion du réseau :</w:t>
            </w:r>
            <w:r w:rsidR="00E861E2">
              <w:rPr>
                <w:noProof/>
                <w:webHidden/>
              </w:rPr>
              <w:tab/>
            </w:r>
            <w:r w:rsidR="00E861E2">
              <w:rPr>
                <w:noProof/>
                <w:webHidden/>
              </w:rPr>
              <w:fldChar w:fldCharType="begin"/>
            </w:r>
            <w:r w:rsidR="00E861E2">
              <w:rPr>
                <w:noProof/>
                <w:webHidden/>
              </w:rPr>
              <w:instrText xml:space="preserve"> PAGEREF _Toc40172494 \h </w:instrText>
            </w:r>
            <w:r w:rsidR="00E861E2">
              <w:rPr>
                <w:noProof/>
                <w:webHidden/>
              </w:rPr>
            </w:r>
            <w:r w:rsidR="00E861E2">
              <w:rPr>
                <w:noProof/>
                <w:webHidden/>
              </w:rPr>
              <w:fldChar w:fldCharType="separate"/>
            </w:r>
            <w:r w:rsidR="00E861E2">
              <w:rPr>
                <w:noProof/>
                <w:webHidden/>
              </w:rPr>
              <w:t>3</w:t>
            </w:r>
            <w:r w:rsidR="00E861E2">
              <w:rPr>
                <w:noProof/>
                <w:webHidden/>
              </w:rPr>
              <w:fldChar w:fldCharType="end"/>
            </w:r>
          </w:hyperlink>
        </w:p>
        <w:p w14:paraId="1EF7455E" w14:textId="3A346991" w:rsidR="00E861E2" w:rsidRDefault="00C4159C">
          <w:pPr>
            <w:pStyle w:val="TM2"/>
            <w:tabs>
              <w:tab w:val="left" w:pos="660"/>
              <w:tab w:val="right" w:leader="dot" w:pos="9736"/>
            </w:tabs>
            <w:rPr>
              <w:rFonts w:eastAsiaTheme="minorEastAsia"/>
              <w:noProof/>
              <w:lang w:eastAsia="fr-FR"/>
            </w:rPr>
          </w:pPr>
          <w:hyperlink w:anchor="_Toc40172495" w:history="1">
            <w:r w:rsidR="00E861E2" w:rsidRPr="00AB0A19">
              <w:rPr>
                <w:rStyle w:val="Lienhypertexte"/>
                <w:noProof/>
              </w:rPr>
              <w:t>c)</w:t>
            </w:r>
            <w:r w:rsidR="00E861E2">
              <w:rPr>
                <w:rFonts w:eastAsiaTheme="minorEastAsia"/>
                <w:noProof/>
                <w:lang w:eastAsia="fr-FR"/>
              </w:rPr>
              <w:tab/>
            </w:r>
            <w:r w:rsidR="00E861E2" w:rsidRPr="00AB0A19">
              <w:rPr>
                <w:rStyle w:val="Lienhypertexte"/>
                <w:noProof/>
              </w:rPr>
              <w:t>Communication :</w:t>
            </w:r>
            <w:r w:rsidR="00E861E2">
              <w:rPr>
                <w:noProof/>
                <w:webHidden/>
              </w:rPr>
              <w:tab/>
            </w:r>
            <w:r w:rsidR="00E861E2">
              <w:rPr>
                <w:noProof/>
                <w:webHidden/>
              </w:rPr>
              <w:fldChar w:fldCharType="begin"/>
            </w:r>
            <w:r w:rsidR="00E861E2">
              <w:rPr>
                <w:noProof/>
                <w:webHidden/>
              </w:rPr>
              <w:instrText xml:space="preserve"> PAGEREF _Toc40172495 \h </w:instrText>
            </w:r>
            <w:r w:rsidR="00E861E2">
              <w:rPr>
                <w:noProof/>
                <w:webHidden/>
              </w:rPr>
            </w:r>
            <w:r w:rsidR="00E861E2">
              <w:rPr>
                <w:noProof/>
                <w:webHidden/>
              </w:rPr>
              <w:fldChar w:fldCharType="separate"/>
            </w:r>
            <w:r w:rsidR="00E861E2">
              <w:rPr>
                <w:noProof/>
                <w:webHidden/>
              </w:rPr>
              <w:t>3</w:t>
            </w:r>
            <w:r w:rsidR="00E861E2">
              <w:rPr>
                <w:noProof/>
                <w:webHidden/>
              </w:rPr>
              <w:fldChar w:fldCharType="end"/>
            </w:r>
          </w:hyperlink>
        </w:p>
        <w:p w14:paraId="0F2CF5D4" w14:textId="5393374A" w:rsidR="00E861E2" w:rsidRDefault="00C4159C">
          <w:pPr>
            <w:pStyle w:val="TM2"/>
            <w:tabs>
              <w:tab w:val="left" w:pos="660"/>
              <w:tab w:val="right" w:leader="dot" w:pos="9736"/>
            </w:tabs>
            <w:rPr>
              <w:rFonts w:eastAsiaTheme="minorEastAsia"/>
              <w:noProof/>
              <w:lang w:eastAsia="fr-FR"/>
            </w:rPr>
          </w:pPr>
          <w:hyperlink w:anchor="_Toc40172496" w:history="1">
            <w:r w:rsidR="00E861E2" w:rsidRPr="00AB0A19">
              <w:rPr>
                <w:rStyle w:val="Lienhypertexte"/>
                <w:noProof/>
              </w:rPr>
              <w:t>d)</w:t>
            </w:r>
            <w:r w:rsidR="00E861E2">
              <w:rPr>
                <w:rFonts w:eastAsiaTheme="minorEastAsia"/>
                <w:noProof/>
                <w:lang w:eastAsia="fr-FR"/>
              </w:rPr>
              <w:tab/>
            </w:r>
            <w:r w:rsidR="00E861E2" w:rsidRPr="00AB0A19">
              <w:rPr>
                <w:rStyle w:val="Lienhypertexte"/>
                <w:noProof/>
              </w:rPr>
              <w:t>Informations de connexion au serveur BDD :</w:t>
            </w:r>
            <w:r w:rsidR="00E861E2">
              <w:rPr>
                <w:noProof/>
                <w:webHidden/>
              </w:rPr>
              <w:tab/>
            </w:r>
            <w:r w:rsidR="00E861E2">
              <w:rPr>
                <w:noProof/>
                <w:webHidden/>
              </w:rPr>
              <w:fldChar w:fldCharType="begin"/>
            </w:r>
            <w:r w:rsidR="00E861E2">
              <w:rPr>
                <w:noProof/>
                <w:webHidden/>
              </w:rPr>
              <w:instrText xml:space="preserve"> PAGEREF _Toc40172496 \h </w:instrText>
            </w:r>
            <w:r w:rsidR="00E861E2">
              <w:rPr>
                <w:noProof/>
                <w:webHidden/>
              </w:rPr>
            </w:r>
            <w:r w:rsidR="00E861E2">
              <w:rPr>
                <w:noProof/>
                <w:webHidden/>
              </w:rPr>
              <w:fldChar w:fldCharType="separate"/>
            </w:r>
            <w:r w:rsidR="00E861E2">
              <w:rPr>
                <w:noProof/>
                <w:webHidden/>
              </w:rPr>
              <w:t>4</w:t>
            </w:r>
            <w:r w:rsidR="00E861E2">
              <w:rPr>
                <w:noProof/>
                <w:webHidden/>
              </w:rPr>
              <w:fldChar w:fldCharType="end"/>
            </w:r>
          </w:hyperlink>
        </w:p>
        <w:p w14:paraId="4ADF6EDA" w14:textId="58BCFD97" w:rsidR="00E861E2" w:rsidRDefault="00C4159C">
          <w:pPr>
            <w:pStyle w:val="TM2"/>
            <w:tabs>
              <w:tab w:val="left" w:pos="660"/>
              <w:tab w:val="right" w:leader="dot" w:pos="9736"/>
            </w:tabs>
            <w:rPr>
              <w:rFonts w:eastAsiaTheme="minorEastAsia"/>
              <w:noProof/>
              <w:lang w:eastAsia="fr-FR"/>
            </w:rPr>
          </w:pPr>
          <w:hyperlink w:anchor="_Toc40172497" w:history="1">
            <w:r w:rsidR="00E861E2" w:rsidRPr="00AB0A19">
              <w:rPr>
                <w:rStyle w:val="Lienhypertexte"/>
                <w:noProof/>
              </w:rPr>
              <w:t>e)</w:t>
            </w:r>
            <w:r w:rsidR="00E861E2">
              <w:rPr>
                <w:rFonts w:eastAsiaTheme="minorEastAsia"/>
                <w:noProof/>
                <w:lang w:eastAsia="fr-FR"/>
              </w:rPr>
              <w:tab/>
            </w:r>
            <w:r w:rsidR="00E861E2" w:rsidRPr="00AB0A19">
              <w:rPr>
                <w:rStyle w:val="Lienhypertexte"/>
                <w:noProof/>
              </w:rPr>
              <w:t>Code de connexion à la base de données :</w:t>
            </w:r>
            <w:r w:rsidR="00E861E2">
              <w:rPr>
                <w:noProof/>
                <w:webHidden/>
              </w:rPr>
              <w:tab/>
            </w:r>
            <w:r w:rsidR="00E861E2">
              <w:rPr>
                <w:noProof/>
                <w:webHidden/>
              </w:rPr>
              <w:fldChar w:fldCharType="begin"/>
            </w:r>
            <w:r w:rsidR="00E861E2">
              <w:rPr>
                <w:noProof/>
                <w:webHidden/>
              </w:rPr>
              <w:instrText xml:space="preserve"> PAGEREF _Toc40172497 \h </w:instrText>
            </w:r>
            <w:r w:rsidR="00E861E2">
              <w:rPr>
                <w:noProof/>
                <w:webHidden/>
              </w:rPr>
            </w:r>
            <w:r w:rsidR="00E861E2">
              <w:rPr>
                <w:noProof/>
                <w:webHidden/>
              </w:rPr>
              <w:fldChar w:fldCharType="separate"/>
            </w:r>
            <w:r w:rsidR="00E861E2">
              <w:rPr>
                <w:noProof/>
                <w:webHidden/>
              </w:rPr>
              <w:t>4</w:t>
            </w:r>
            <w:r w:rsidR="00E861E2">
              <w:rPr>
                <w:noProof/>
                <w:webHidden/>
              </w:rPr>
              <w:fldChar w:fldCharType="end"/>
            </w:r>
          </w:hyperlink>
        </w:p>
        <w:p w14:paraId="78AC7ACE" w14:textId="35D3217A" w:rsidR="00E861E2" w:rsidRDefault="00C4159C">
          <w:pPr>
            <w:pStyle w:val="TM1"/>
            <w:rPr>
              <w:rFonts w:eastAsiaTheme="minorEastAsia"/>
              <w:noProof/>
              <w:lang w:eastAsia="fr-FR"/>
            </w:rPr>
          </w:pPr>
          <w:hyperlink w:anchor="_Toc40172498" w:history="1">
            <w:r w:rsidR="00E861E2" w:rsidRPr="00AB0A19">
              <w:rPr>
                <w:rStyle w:val="Lienhypertexte"/>
                <w:noProof/>
              </w:rPr>
              <w:t>III.</w:t>
            </w:r>
            <w:r w:rsidR="00E861E2">
              <w:rPr>
                <w:rFonts w:eastAsiaTheme="minorEastAsia"/>
                <w:noProof/>
                <w:lang w:eastAsia="fr-FR"/>
              </w:rPr>
              <w:tab/>
            </w:r>
            <w:r w:rsidR="00E861E2" w:rsidRPr="00AB0A19">
              <w:rPr>
                <w:rStyle w:val="Lienhypertexte"/>
                <w:noProof/>
              </w:rPr>
              <w:t>Étude du Wi-Fi :</w:t>
            </w:r>
            <w:r w:rsidR="00E861E2">
              <w:rPr>
                <w:noProof/>
                <w:webHidden/>
              </w:rPr>
              <w:tab/>
            </w:r>
            <w:r w:rsidR="00E861E2">
              <w:rPr>
                <w:noProof/>
                <w:webHidden/>
              </w:rPr>
              <w:fldChar w:fldCharType="begin"/>
            </w:r>
            <w:r w:rsidR="00E861E2">
              <w:rPr>
                <w:noProof/>
                <w:webHidden/>
              </w:rPr>
              <w:instrText xml:space="preserve"> PAGEREF _Toc40172498 \h </w:instrText>
            </w:r>
            <w:r w:rsidR="00E861E2">
              <w:rPr>
                <w:noProof/>
                <w:webHidden/>
              </w:rPr>
            </w:r>
            <w:r w:rsidR="00E861E2">
              <w:rPr>
                <w:noProof/>
                <w:webHidden/>
              </w:rPr>
              <w:fldChar w:fldCharType="separate"/>
            </w:r>
            <w:r w:rsidR="00E861E2">
              <w:rPr>
                <w:noProof/>
                <w:webHidden/>
              </w:rPr>
              <w:t>6</w:t>
            </w:r>
            <w:r w:rsidR="00E861E2">
              <w:rPr>
                <w:noProof/>
                <w:webHidden/>
              </w:rPr>
              <w:fldChar w:fldCharType="end"/>
            </w:r>
          </w:hyperlink>
        </w:p>
        <w:p w14:paraId="0BF03A55" w14:textId="550EDF63" w:rsidR="00E861E2" w:rsidRDefault="00C4159C">
          <w:pPr>
            <w:pStyle w:val="TM2"/>
            <w:tabs>
              <w:tab w:val="left" w:pos="660"/>
              <w:tab w:val="right" w:leader="dot" w:pos="9736"/>
            </w:tabs>
            <w:rPr>
              <w:rFonts w:eastAsiaTheme="minorEastAsia"/>
              <w:noProof/>
              <w:lang w:eastAsia="fr-FR"/>
            </w:rPr>
          </w:pPr>
          <w:hyperlink w:anchor="_Toc40172499" w:history="1">
            <w:r w:rsidR="00E861E2" w:rsidRPr="00AB0A19">
              <w:rPr>
                <w:rStyle w:val="Lienhypertexte"/>
                <w:noProof/>
              </w:rPr>
              <w:t>a)</w:t>
            </w:r>
            <w:r w:rsidR="00E861E2">
              <w:rPr>
                <w:rFonts w:eastAsiaTheme="minorEastAsia"/>
                <w:noProof/>
                <w:lang w:eastAsia="fr-FR"/>
              </w:rPr>
              <w:tab/>
            </w:r>
            <w:r w:rsidR="00E861E2" w:rsidRPr="00AB0A19">
              <w:rPr>
                <w:rStyle w:val="Lienhypertexte"/>
                <w:noProof/>
              </w:rPr>
              <w:t>L’antenne du routeur :</w:t>
            </w:r>
            <w:r w:rsidR="00E861E2">
              <w:rPr>
                <w:noProof/>
                <w:webHidden/>
              </w:rPr>
              <w:tab/>
            </w:r>
            <w:r w:rsidR="00E861E2">
              <w:rPr>
                <w:noProof/>
                <w:webHidden/>
              </w:rPr>
              <w:fldChar w:fldCharType="begin"/>
            </w:r>
            <w:r w:rsidR="00E861E2">
              <w:rPr>
                <w:noProof/>
                <w:webHidden/>
              </w:rPr>
              <w:instrText xml:space="preserve"> PAGEREF _Toc40172499 \h </w:instrText>
            </w:r>
            <w:r w:rsidR="00E861E2">
              <w:rPr>
                <w:noProof/>
                <w:webHidden/>
              </w:rPr>
            </w:r>
            <w:r w:rsidR="00E861E2">
              <w:rPr>
                <w:noProof/>
                <w:webHidden/>
              </w:rPr>
              <w:fldChar w:fldCharType="separate"/>
            </w:r>
            <w:r w:rsidR="00E861E2">
              <w:rPr>
                <w:noProof/>
                <w:webHidden/>
              </w:rPr>
              <w:t>7</w:t>
            </w:r>
            <w:r w:rsidR="00E861E2">
              <w:rPr>
                <w:noProof/>
                <w:webHidden/>
              </w:rPr>
              <w:fldChar w:fldCharType="end"/>
            </w:r>
          </w:hyperlink>
        </w:p>
        <w:p w14:paraId="19FA8E59" w14:textId="3381A626" w:rsidR="00E861E2" w:rsidRDefault="00C4159C">
          <w:pPr>
            <w:pStyle w:val="TM1"/>
            <w:rPr>
              <w:rFonts w:eastAsiaTheme="minorEastAsia"/>
              <w:noProof/>
              <w:lang w:eastAsia="fr-FR"/>
            </w:rPr>
          </w:pPr>
          <w:hyperlink w:anchor="_Toc40172500" w:history="1">
            <w:r w:rsidR="00E861E2" w:rsidRPr="00AB0A19">
              <w:rPr>
                <w:rStyle w:val="Lienhypertexte"/>
                <w:noProof/>
              </w:rPr>
              <w:t>IV.</w:t>
            </w:r>
            <w:r w:rsidR="00E861E2">
              <w:rPr>
                <w:rFonts w:eastAsiaTheme="minorEastAsia"/>
                <w:noProof/>
                <w:lang w:eastAsia="fr-FR"/>
              </w:rPr>
              <w:tab/>
            </w:r>
            <w:r w:rsidR="00E861E2" w:rsidRPr="00AB0A19">
              <w:rPr>
                <w:rStyle w:val="Lienhypertexte"/>
                <w:noProof/>
              </w:rPr>
              <w:t>Réalisation de l’application de supervision :</w:t>
            </w:r>
            <w:r w:rsidR="00E861E2">
              <w:rPr>
                <w:noProof/>
                <w:webHidden/>
              </w:rPr>
              <w:tab/>
            </w:r>
            <w:r w:rsidR="00E861E2">
              <w:rPr>
                <w:noProof/>
                <w:webHidden/>
              </w:rPr>
              <w:fldChar w:fldCharType="begin"/>
            </w:r>
            <w:r w:rsidR="00E861E2">
              <w:rPr>
                <w:noProof/>
                <w:webHidden/>
              </w:rPr>
              <w:instrText xml:space="preserve"> PAGEREF _Toc40172500 \h </w:instrText>
            </w:r>
            <w:r w:rsidR="00E861E2">
              <w:rPr>
                <w:noProof/>
                <w:webHidden/>
              </w:rPr>
            </w:r>
            <w:r w:rsidR="00E861E2">
              <w:rPr>
                <w:noProof/>
                <w:webHidden/>
              </w:rPr>
              <w:fldChar w:fldCharType="separate"/>
            </w:r>
            <w:r w:rsidR="00E861E2">
              <w:rPr>
                <w:noProof/>
                <w:webHidden/>
              </w:rPr>
              <w:t>9</w:t>
            </w:r>
            <w:r w:rsidR="00E861E2">
              <w:rPr>
                <w:noProof/>
                <w:webHidden/>
              </w:rPr>
              <w:fldChar w:fldCharType="end"/>
            </w:r>
          </w:hyperlink>
        </w:p>
        <w:p w14:paraId="3C339A0A" w14:textId="31E37760" w:rsidR="00E861E2" w:rsidRDefault="00C4159C">
          <w:pPr>
            <w:pStyle w:val="TM2"/>
            <w:tabs>
              <w:tab w:val="left" w:pos="660"/>
              <w:tab w:val="right" w:leader="dot" w:pos="9736"/>
            </w:tabs>
            <w:rPr>
              <w:rFonts w:eastAsiaTheme="minorEastAsia"/>
              <w:noProof/>
              <w:lang w:eastAsia="fr-FR"/>
            </w:rPr>
          </w:pPr>
          <w:hyperlink w:anchor="_Toc40172501" w:history="1">
            <w:r w:rsidR="00E861E2" w:rsidRPr="00AB0A19">
              <w:rPr>
                <w:rStyle w:val="Lienhypertexte"/>
                <w:noProof/>
              </w:rPr>
              <w:t>a)</w:t>
            </w:r>
            <w:r w:rsidR="00E861E2">
              <w:rPr>
                <w:rFonts w:eastAsiaTheme="minorEastAsia"/>
                <w:noProof/>
                <w:lang w:eastAsia="fr-FR"/>
              </w:rPr>
              <w:tab/>
            </w:r>
            <w:r w:rsidR="00E861E2" w:rsidRPr="00AB0A19">
              <w:rPr>
                <w:rStyle w:val="Lienhypertexte"/>
                <w:noProof/>
              </w:rPr>
              <w:t>Lancement :</w:t>
            </w:r>
            <w:r w:rsidR="00E861E2">
              <w:rPr>
                <w:noProof/>
                <w:webHidden/>
              </w:rPr>
              <w:tab/>
            </w:r>
            <w:r w:rsidR="00E861E2">
              <w:rPr>
                <w:noProof/>
                <w:webHidden/>
              </w:rPr>
              <w:fldChar w:fldCharType="begin"/>
            </w:r>
            <w:r w:rsidR="00E861E2">
              <w:rPr>
                <w:noProof/>
                <w:webHidden/>
              </w:rPr>
              <w:instrText xml:space="preserve"> PAGEREF _Toc40172501 \h </w:instrText>
            </w:r>
            <w:r w:rsidR="00E861E2">
              <w:rPr>
                <w:noProof/>
                <w:webHidden/>
              </w:rPr>
            </w:r>
            <w:r w:rsidR="00E861E2">
              <w:rPr>
                <w:noProof/>
                <w:webHidden/>
              </w:rPr>
              <w:fldChar w:fldCharType="separate"/>
            </w:r>
            <w:r w:rsidR="00E861E2">
              <w:rPr>
                <w:noProof/>
                <w:webHidden/>
              </w:rPr>
              <w:t>9</w:t>
            </w:r>
            <w:r w:rsidR="00E861E2">
              <w:rPr>
                <w:noProof/>
                <w:webHidden/>
              </w:rPr>
              <w:fldChar w:fldCharType="end"/>
            </w:r>
          </w:hyperlink>
        </w:p>
        <w:p w14:paraId="22A943D5" w14:textId="61CD4022" w:rsidR="00E861E2" w:rsidRDefault="00C4159C">
          <w:pPr>
            <w:pStyle w:val="TM2"/>
            <w:tabs>
              <w:tab w:val="left" w:pos="660"/>
              <w:tab w:val="right" w:leader="dot" w:pos="9736"/>
            </w:tabs>
            <w:rPr>
              <w:rFonts w:eastAsiaTheme="minorEastAsia"/>
              <w:noProof/>
              <w:lang w:eastAsia="fr-FR"/>
            </w:rPr>
          </w:pPr>
          <w:hyperlink w:anchor="_Toc40172502" w:history="1">
            <w:r w:rsidR="00E861E2" w:rsidRPr="00AB0A19">
              <w:rPr>
                <w:rStyle w:val="Lienhypertexte"/>
                <w:noProof/>
              </w:rPr>
              <w:t>b)</w:t>
            </w:r>
            <w:r w:rsidR="00E861E2">
              <w:rPr>
                <w:rFonts w:eastAsiaTheme="minorEastAsia"/>
                <w:noProof/>
                <w:lang w:eastAsia="fr-FR"/>
              </w:rPr>
              <w:tab/>
            </w:r>
            <w:r w:rsidR="00E861E2" w:rsidRPr="00AB0A19">
              <w:rPr>
                <w:rStyle w:val="Lienhypertexte"/>
                <w:noProof/>
              </w:rPr>
              <w:t>Superviser :</w:t>
            </w:r>
            <w:r w:rsidR="00E861E2">
              <w:rPr>
                <w:noProof/>
                <w:webHidden/>
              </w:rPr>
              <w:tab/>
            </w:r>
            <w:r w:rsidR="00E861E2">
              <w:rPr>
                <w:noProof/>
                <w:webHidden/>
              </w:rPr>
              <w:fldChar w:fldCharType="begin"/>
            </w:r>
            <w:r w:rsidR="00E861E2">
              <w:rPr>
                <w:noProof/>
                <w:webHidden/>
              </w:rPr>
              <w:instrText xml:space="preserve"> PAGEREF _Toc40172502 \h </w:instrText>
            </w:r>
            <w:r w:rsidR="00E861E2">
              <w:rPr>
                <w:noProof/>
                <w:webHidden/>
              </w:rPr>
            </w:r>
            <w:r w:rsidR="00E861E2">
              <w:rPr>
                <w:noProof/>
                <w:webHidden/>
              </w:rPr>
              <w:fldChar w:fldCharType="separate"/>
            </w:r>
            <w:r w:rsidR="00E861E2">
              <w:rPr>
                <w:noProof/>
                <w:webHidden/>
              </w:rPr>
              <w:t>10</w:t>
            </w:r>
            <w:r w:rsidR="00E861E2">
              <w:rPr>
                <w:noProof/>
                <w:webHidden/>
              </w:rPr>
              <w:fldChar w:fldCharType="end"/>
            </w:r>
          </w:hyperlink>
        </w:p>
        <w:p w14:paraId="683AE6FD" w14:textId="529BFFD2" w:rsidR="00AD73A3" w:rsidRDefault="00AD73A3">
          <w:r>
            <w:rPr>
              <w:b/>
              <w:bCs/>
            </w:rPr>
            <w:fldChar w:fldCharType="end"/>
          </w:r>
        </w:p>
      </w:sdtContent>
    </w:sdt>
    <w:p w14:paraId="36BC7903" w14:textId="77777777" w:rsidR="00AD73A3" w:rsidRPr="00AD73A3" w:rsidRDefault="00AD73A3" w:rsidP="00AD73A3"/>
    <w:p w14:paraId="777B40A7" w14:textId="77777777" w:rsidR="00AD73A3" w:rsidRPr="00AD73A3" w:rsidRDefault="00AD73A3" w:rsidP="00AD73A3"/>
    <w:p w14:paraId="4E6C3B55" w14:textId="77777777" w:rsidR="00AD73A3" w:rsidRPr="00AD73A3" w:rsidRDefault="00AD73A3" w:rsidP="00AD73A3"/>
    <w:p w14:paraId="292CFEAD" w14:textId="77777777" w:rsidR="00AD73A3" w:rsidRPr="00AD73A3" w:rsidRDefault="00AD73A3" w:rsidP="00AD73A3"/>
    <w:p w14:paraId="6EC92D21" w14:textId="36D54ECA" w:rsidR="00715EFD" w:rsidRDefault="00715EFD" w:rsidP="00715EFD">
      <w:pPr>
        <w:tabs>
          <w:tab w:val="left" w:pos="1999"/>
        </w:tabs>
      </w:pPr>
    </w:p>
    <w:p w14:paraId="303C6257" w14:textId="166464E6" w:rsidR="00715EFD" w:rsidRDefault="006B6F60" w:rsidP="006B6F60">
      <w:pPr>
        <w:pStyle w:val="Titre1"/>
      </w:pPr>
      <w:bookmarkStart w:id="0" w:name="_Toc40172491"/>
      <w:r>
        <w:lastRenderedPageBreak/>
        <w:t>Introduction :</w:t>
      </w:r>
      <w:bookmarkEnd w:id="0"/>
    </w:p>
    <w:p w14:paraId="247F78F7" w14:textId="01643D22" w:rsidR="006B6F60" w:rsidRDefault="006B6F60" w:rsidP="006B6F60">
      <w:pPr>
        <w:pStyle w:val="Titre4"/>
      </w:pPr>
      <w:r>
        <w:t>Rappel du cahier des charges :</w:t>
      </w:r>
    </w:p>
    <w:p w14:paraId="7D89EF0E" w14:textId="77777777" w:rsidR="006B6F60" w:rsidRPr="006B6F60" w:rsidRDefault="006B6F60" w:rsidP="00935B71">
      <w:pPr>
        <w:jc w:val="both"/>
      </w:pPr>
    </w:p>
    <w:p w14:paraId="5A3C7EA2" w14:textId="4D087F91" w:rsidR="006B6F60" w:rsidRDefault="006B6F60" w:rsidP="00935B71">
      <w:pPr>
        <w:tabs>
          <w:tab w:val="left" w:pos="1999"/>
        </w:tabs>
        <w:jc w:val="both"/>
      </w:pPr>
      <w:r>
        <w:t>Afin de superviser la partie durant le déroulement de celle-ci, une application de supervision est à fournir.</w:t>
      </w:r>
    </w:p>
    <w:p w14:paraId="2BFD4F98" w14:textId="401FB12C" w:rsidR="00D01424" w:rsidRDefault="00D01424" w:rsidP="00935B71">
      <w:pPr>
        <w:tabs>
          <w:tab w:val="left" w:pos="1999"/>
        </w:tabs>
        <w:jc w:val="both"/>
      </w:pPr>
      <w:r>
        <w:t xml:space="preserve">L’installation de celle-ci sera sur un ordinateur situé en dehors de la salle de l’escape </w:t>
      </w:r>
      <w:proofErr w:type="spellStart"/>
      <w:r>
        <w:t>game</w:t>
      </w:r>
      <w:proofErr w:type="spellEnd"/>
      <w:r>
        <w:t>.</w:t>
      </w:r>
    </w:p>
    <w:p w14:paraId="2A468EFB" w14:textId="453F9D16" w:rsidR="006B6F60" w:rsidRDefault="006B6F60" w:rsidP="00935B71">
      <w:pPr>
        <w:tabs>
          <w:tab w:val="left" w:pos="1999"/>
        </w:tabs>
        <w:jc w:val="both"/>
      </w:pPr>
      <w:r>
        <w:t xml:space="preserve">L’application de supervision doit </w:t>
      </w:r>
      <w:r w:rsidR="00935B71">
        <w:t>respecter le cahier des charges suivant</w:t>
      </w:r>
      <w:r>
        <w:t> :</w:t>
      </w:r>
    </w:p>
    <w:p w14:paraId="5994EADE" w14:textId="77777777" w:rsidR="006B6F60" w:rsidRDefault="006B6F60" w:rsidP="00935B71">
      <w:pPr>
        <w:pStyle w:val="Paragraphedeliste"/>
        <w:numPr>
          <w:ilvl w:val="0"/>
          <w:numId w:val="4"/>
        </w:numPr>
        <w:tabs>
          <w:tab w:val="left" w:pos="1999"/>
        </w:tabs>
        <w:jc w:val="both"/>
      </w:pPr>
      <w:r>
        <w:t>Création d’une partie : Le superviseur saisi le nom de l’équipe et lance manuellement la partie. Un chronomètre d’une durée d’une heure doit ensuite se lancer automatiquement.</w:t>
      </w:r>
    </w:p>
    <w:p w14:paraId="4BF7A28E" w14:textId="77777777" w:rsidR="006B6F60" w:rsidRDefault="006B6F60" w:rsidP="00935B71">
      <w:pPr>
        <w:pStyle w:val="Paragraphedeliste"/>
        <w:numPr>
          <w:ilvl w:val="0"/>
          <w:numId w:val="4"/>
        </w:numPr>
        <w:tabs>
          <w:tab w:val="left" w:pos="1999"/>
        </w:tabs>
        <w:jc w:val="both"/>
      </w:pPr>
      <w:r>
        <w:t>Visualiser la partie : Depuis l’application, le superviseur doit avoir accès aux images provenant de la caméra de surveillance installée au sein de la salle du jeu.</w:t>
      </w:r>
    </w:p>
    <w:p w14:paraId="4F6BECED" w14:textId="492C5F78" w:rsidR="006B6F60" w:rsidRDefault="006B6F60" w:rsidP="00935B71">
      <w:pPr>
        <w:pStyle w:val="Paragraphedeliste"/>
        <w:numPr>
          <w:ilvl w:val="0"/>
          <w:numId w:val="4"/>
        </w:numPr>
        <w:tabs>
          <w:tab w:val="left" w:pos="1999"/>
        </w:tabs>
        <w:jc w:val="both"/>
      </w:pPr>
      <w:r>
        <w:t>Interagir avec les joueurs : Le superviseur a la possibilité d’envoyer un message écrit à l’afficheur situé dans la salle du jeu. Ce message peut être prédéfini ou être nouvellement saisi.</w:t>
      </w:r>
    </w:p>
    <w:p w14:paraId="2580CB40" w14:textId="13DF4519" w:rsidR="006B6F60" w:rsidRDefault="006B6F60" w:rsidP="00935B71">
      <w:pPr>
        <w:pStyle w:val="Paragraphedeliste"/>
        <w:numPr>
          <w:ilvl w:val="0"/>
          <w:numId w:val="4"/>
        </w:numPr>
        <w:tabs>
          <w:tab w:val="left" w:pos="1999"/>
        </w:tabs>
        <w:jc w:val="both"/>
      </w:pPr>
      <w:r>
        <w:t>Connaitre les résultats : A la fin de la partie, qu’elle soit gagnée ou perdue, le superviseur peut connaître le score de l’équipe actuelle. De plus, cette équipe doit pouvoir être comparée avec d’autres équipes. Un taux de réussite en pourcentage sera calculé et affiché.</w:t>
      </w:r>
    </w:p>
    <w:p w14:paraId="776A98D6" w14:textId="1ADCB53C" w:rsidR="006B6F60" w:rsidRDefault="006B6F60" w:rsidP="00935B71">
      <w:pPr>
        <w:tabs>
          <w:tab w:val="left" w:pos="1999"/>
        </w:tabs>
        <w:jc w:val="both"/>
      </w:pPr>
    </w:p>
    <w:p w14:paraId="202186E1" w14:textId="4AF3C2CD" w:rsidR="00D01424" w:rsidRDefault="00D01424" w:rsidP="00935B71">
      <w:pPr>
        <w:tabs>
          <w:tab w:val="left" w:pos="1999"/>
        </w:tabs>
        <w:jc w:val="both"/>
      </w:pPr>
      <w:r>
        <w:t xml:space="preserve">La communication entre les différents équipements locaux nécessaires à l’escape </w:t>
      </w:r>
      <w:proofErr w:type="spellStart"/>
      <w:r>
        <w:t>game</w:t>
      </w:r>
      <w:proofErr w:type="spellEnd"/>
      <w:r>
        <w:t xml:space="preserve"> se fera grâce à une intercommunication locale basée sur le protocole IP et gérée par un routeur Wi-Fi.</w:t>
      </w:r>
    </w:p>
    <w:p w14:paraId="04851203" w14:textId="05E5C737" w:rsidR="00D01424" w:rsidRDefault="00D01424" w:rsidP="006B6F60">
      <w:pPr>
        <w:tabs>
          <w:tab w:val="left" w:pos="1999"/>
        </w:tabs>
      </w:pPr>
    </w:p>
    <w:p w14:paraId="18F9B761" w14:textId="3EFCC893" w:rsidR="00D01424" w:rsidRDefault="00D01424" w:rsidP="006B6F60">
      <w:pPr>
        <w:tabs>
          <w:tab w:val="left" w:pos="1999"/>
        </w:tabs>
      </w:pPr>
    </w:p>
    <w:p w14:paraId="02A789B7" w14:textId="705AD85E" w:rsidR="00D01424" w:rsidRDefault="00D01424" w:rsidP="006B6F60">
      <w:pPr>
        <w:tabs>
          <w:tab w:val="left" w:pos="1999"/>
        </w:tabs>
      </w:pPr>
    </w:p>
    <w:p w14:paraId="682B7267" w14:textId="65D0CBAE" w:rsidR="00D01424" w:rsidRDefault="00D01424" w:rsidP="006B6F60">
      <w:pPr>
        <w:tabs>
          <w:tab w:val="left" w:pos="1999"/>
        </w:tabs>
      </w:pPr>
    </w:p>
    <w:p w14:paraId="1622D27E" w14:textId="50F1DE0D" w:rsidR="00D01424" w:rsidRDefault="00D01424" w:rsidP="006B6F60">
      <w:pPr>
        <w:tabs>
          <w:tab w:val="left" w:pos="1999"/>
        </w:tabs>
      </w:pPr>
    </w:p>
    <w:p w14:paraId="69E06DFD" w14:textId="61E877DF" w:rsidR="00D01424" w:rsidRDefault="00D01424" w:rsidP="006B6F60">
      <w:pPr>
        <w:tabs>
          <w:tab w:val="left" w:pos="1999"/>
        </w:tabs>
      </w:pPr>
    </w:p>
    <w:p w14:paraId="2E4B949B" w14:textId="2490DC0C" w:rsidR="00D01424" w:rsidRDefault="00D01424" w:rsidP="006B6F60">
      <w:pPr>
        <w:tabs>
          <w:tab w:val="left" w:pos="1999"/>
        </w:tabs>
      </w:pPr>
    </w:p>
    <w:p w14:paraId="645674C0" w14:textId="63C9D306" w:rsidR="00D01424" w:rsidRDefault="00D01424" w:rsidP="006B6F60">
      <w:pPr>
        <w:tabs>
          <w:tab w:val="left" w:pos="1999"/>
        </w:tabs>
      </w:pPr>
    </w:p>
    <w:p w14:paraId="50B16EE3" w14:textId="41F7CEE9" w:rsidR="00D01424" w:rsidRDefault="00D01424" w:rsidP="006B6F60">
      <w:pPr>
        <w:tabs>
          <w:tab w:val="left" w:pos="1999"/>
        </w:tabs>
      </w:pPr>
    </w:p>
    <w:p w14:paraId="5AC98F51" w14:textId="018C0BFE" w:rsidR="00D01424" w:rsidRDefault="00D01424" w:rsidP="006B6F60">
      <w:pPr>
        <w:tabs>
          <w:tab w:val="left" w:pos="1999"/>
        </w:tabs>
      </w:pPr>
    </w:p>
    <w:p w14:paraId="74B4C286" w14:textId="559771CF" w:rsidR="00D01424" w:rsidRDefault="00D01424" w:rsidP="006B6F60">
      <w:pPr>
        <w:tabs>
          <w:tab w:val="left" w:pos="1999"/>
        </w:tabs>
      </w:pPr>
    </w:p>
    <w:p w14:paraId="2DF60391" w14:textId="51F3A4B2" w:rsidR="00D01424" w:rsidRDefault="00D01424" w:rsidP="006B6F60">
      <w:pPr>
        <w:tabs>
          <w:tab w:val="left" w:pos="1999"/>
        </w:tabs>
      </w:pPr>
    </w:p>
    <w:p w14:paraId="0B022466" w14:textId="6C3B0776" w:rsidR="00D01424" w:rsidRDefault="00D01424" w:rsidP="006B6F60">
      <w:pPr>
        <w:tabs>
          <w:tab w:val="left" w:pos="1999"/>
        </w:tabs>
      </w:pPr>
    </w:p>
    <w:p w14:paraId="2F9A32BA" w14:textId="4998E2F6" w:rsidR="00D01424" w:rsidRDefault="00D01424" w:rsidP="006B6F60">
      <w:pPr>
        <w:tabs>
          <w:tab w:val="left" w:pos="1999"/>
        </w:tabs>
      </w:pPr>
    </w:p>
    <w:p w14:paraId="0947C599" w14:textId="217423F9" w:rsidR="00D01424" w:rsidRDefault="00D01424" w:rsidP="006B6F60">
      <w:pPr>
        <w:tabs>
          <w:tab w:val="left" w:pos="1999"/>
        </w:tabs>
      </w:pPr>
    </w:p>
    <w:p w14:paraId="4988C376" w14:textId="1EBF68DA" w:rsidR="00D01424" w:rsidRDefault="00D01424" w:rsidP="006B6F60">
      <w:pPr>
        <w:tabs>
          <w:tab w:val="left" w:pos="1999"/>
        </w:tabs>
      </w:pPr>
    </w:p>
    <w:p w14:paraId="302624A6" w14:textId="5FCDD876" w:rsidR="00D01424" w:rsidRDefault="00D01424" w:rsidP="00D01424">
      <w:pPr>
        <w:pStyle w:val="Titre1"/>
      </w:pPr>
      <w:bookmarkStart w:id="1" w:name="_Toc40172492"/>
      <w:r>
        <w:lastRenderedPageBreak/>
        <w:t>Réalisation du projet :</w:t>
      </w:r>
      <w:bookmarkEnd w:id="1"/>
    </w:p>
    <w:p w14:paraId="76F5FF34" w14:textId="11691AAF" w:rsidR="00D01424" w:rsidRDefault="00D01424" w:rsidP="006B6F60">
      <w:pPr>
        <w:tabs>
          <w:tab w:val="left" w:pos="1999"/>
        </w:tabs>
      </w:pPr>
    </w:p>
    <w:p w14:paraId="08315A7C" w14:textId="41BBB8F0" w:rsidR="00D01424" w:rsidRDefault="00D01424" w:rsidP="00D01424">
      <w:pPr>
        <w:pStyle w:val="Titre2"/>
      </w:pPr>
      <w:bookmarkStart w:id="2" w:name="_Toc40172493"/>
      <w:r>
        <w:t xml:space="preserve">Tâches </w:t>
      </w:r>
      <w:r w:rsidR="000953D1">
        <w:t>de l’</w:t>
      </w:r>
      <w:r>
        <w:t>étudiant :</w:t>
      </w:r>
      <w:bookmarkEnd w:id="2"/>
    </w:p>
    <w:p w14:paraId="54F1FA88" w14:textId="2DCCA6FB" w:rsidR="00D01424" w:rsidRDefault="00D01424" w:rsidP="00935B71">
      <w:pPr>
        <w:tabs>
          <w:tab w:val="left" w:pos="1999"/>
        </w:tabs>
        <w:jc w:val="both"/>
      </w:pPr>
      <w:r>
        <w:t>Au sein du projet, les parties me concernant sont :</w:t>
      </w:r>
    </w:p>
    <w:p w14:paraId="1F2EC0C1" w14:textId="79B09F1D" w:rsidR="00D01424" w:rsidRDefault="00D01424" w:rsidP="00935B71">
      <w:pPr>
        <w:pStyle w:val="Paragraphedeliste"/>
        <w:numPr>
          <w:ilvl w:val="0"/>
          <w:numId w:val="6"/>
        </w:numPr>
        <w:tabs>
          <w:tab w:val="left" w:pos="1999"/>
        </w:tabs>
        <w:jc w:val="both"/>
      </w:pPr>
      <w:r>
        <w:t>Le développement de l’application de supervision en respectant le cahier des charges.</w:t>
      </w:r>
    </w:p>
    <w:p w14:paraId="07D51CA4" w14:textId="596DCC85" w:rsidR="00D01424" w:rsidRDefault="00D01424" w:rsidP="00935B71">
      <w:pPr>
        <w:pStyle w:val="Paragraphedeliste"/>
        <w:numPr>
          <w:ilvl w:val="0"/>
          <w:numId w:val="6"/>
        </w:numPr>
        <w:tabs>
          <w:tab w:val="left" w:pos="1999"/>
        </w:tabs>
        <w:jc w:val="both"/>
      </w:pPr>
      <w:r>
        <w:t>L’établissement et la mise en place de l’intercommunication réseaux entre les différents matériels.</w:t>
      </w:r>
    </w:p>
    <w:p w14:paraId="6A8241E5" w14:textId="4DBA9009" w:rsidR="00D01424" w:rsidRDefault="00D01424" w:rsidP="00935B71">
      <w:pPr>
        <w:tabs>
          <w:tab w:val="left" w:pos="1999"/>
        </w:tabs>
        <w:jc w:val="both"/>
      </w:pPr>
      <w:r>
        <w:t xml:space="preserve">Le développement </w:t>
      </w:r>
      <w:r w:rsidR="00537269">
        <w:t>de l’application doit être pour un ordinateur sous Windows. J’ai ainsi choisi le langage C# et l’IDE Visual Studio comme environnement de développement.</w:t>
      </w:r>
      <w:r w:rsidR="000B63FB">
        <w:t xml:space="preserve"> Le choix de ces deux derniers m’était libre.</w:t>
      </w:r>
    </w:p>
    <w:p w14:paraId="08CD9876" w14:textId="09347FF8" w:rsidR="00537269" w:rsidRDefault="00537269" w:rsidP="00935B71">
      <w:pPr>
        <w:tabs>
          <w:tab w:val="left" w:pos="1999"/>
        </w:tabs>
        <w:jc w:val="both"/>
      </w:pPr>
      <w:r>
        <w:t>La communication réseau doit être en Wi-Fi. L’afficheur LCD ne comportant pas de carte Wi-Fi, je vais ajouter un adaptateur RS232 / Wi-Fi de type SOLLAE CSW-H85K présent en nombre suffisant au sein de la section.</w:t>
      </w:r>
      <w:r w:rsidR="000B63FB">
        <w:t xml:space="preserve"> </w:t>
      </w:r>
    </w:p>
    <w:p w14:paraId="1D021384" w14:textId="75385532" w:rsidR="00D01424" w:rsidRDefault="005469B0" w:rsidP="00B40890">
      <w:pPr>
        <w:pStyle w:val="Titre2"/>
      </w:pPr>
      <w:bookmarkStart w:id="3" w:name="_Toc40172494"/>
      <w:r>
        <w:rPr>
          <w:noProof/>
        </w:rPr>
        <w:drawing>
          <wp:anchor distT="0" distB="0" distL="114300" distR="114300" simplePos="0" relativeHeight="251660288" behindDoc="0" locked="0" layoutInCell="1" allowOverlap="1" wp14:anchorId="7C8A1F3F" wp14:editId="0E245767">
            <wp:simplePos x="0" y="0"/>
            <wp:positionH relativeFrom="margin">
              <wp:align>center</wp:align>
            </wp:positionH>
            <wp:positionV relativeFrom="paragraph">
              <wp:posOffset>267970</wp:posOffset>
            </wp:positionV>
            <wp:extent cx="6956369" cy="39528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39" t="25734" r="18736" b="11572"/>
                    <a:stretch/>
                  </pic:blipFill>
                  <pic:spPr bwMode="auto">
                    <a:xfrm>
                      <a:off x="0" y="0"/>
                      <a:ext cx="6956369"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890">
        <w:t>Interco</w:t>
      </w:r>
      <w:r w:rsidR="006A1955">
        <w:t>nnexion</w:t>
      </w:r>
      <w:r w:rsidR="00B40890">
        <w:t xml:space="preserve"> du réseau :</w:t>
      </w:r>
      <w:bookmarkEnd w:id="3"/>
    </w:p>
    <w:p w14:paraId="04C39263" w14:textId="2339B594" w:rsidR="00B40890" w:rsidRDefault="00B40890" w:rsidP="006B6F60">
      <w:pPr>
        <w:tabs>
          <w:tab w:val="left" w:pos="1999"/>
        </w:tabs>
      </w:pPr>
    </w:p>
    <w:p w14:paraId="77F7BA37" w14:textId="10239F20" w:rsidR="005469B0" w:rsidRPr="005469B0" w:rsidRDefault="005469B0" w:rsidP="005469B0"/>
    <w:p w14:paraId="419C3CA2" w14:textId="21CEDA8F" w:rsidR="005469B0" w:rsidRPr="005469B0" w:rsidRDefault="005469B0" w:rsidP="005469B0"/>
    <w:p w14:paraId="17A37346" w14:textId="7489F74E" w:rsidR="005469B0" w:rsidRPr="005469B0" w:rsidRDefault="005469B0" w:rsidP="005469B0"/>
    <w:p w14:paraId="6BE151FC" w14:textId="3E132B0E" w:rsidR="005469B0" w:rsidRPr="005469B0" w:rsidRDefault="005469B0" w:rsidP="005469B0"/>
    <w:p w14:paraId="00679154" w14:textId="203F03CE" w:rsidR="005469B0" w:rsidRPr="005469B0" w:rsidRDefault="005469B0" w:rsidP="005469B0"/>
    <w:p w14:paraId="2C81C9D5" w14:textId="0A28C9FF" w:rsidR="005469B0" w:rsidRPr="005469B0" w:rsidRDefault="005469B0" w:rsidP="005469B0"/>
    <w:p w14:paraId="59D9F867" w14:textId="1A1B6D2C" w:rsidR="005469B0" w:rsidRPr="005469B0" w:rsidRDefault="005469B0" w:rsidP="005469B0"/>
    <w:p w14:paraId="2937FE16" w14:textId="641B684F" w:rsidR="005469B0" w:rsidRPr="005469B0" w:rsidRDefault="005469B0" w:rsidP="005469B0"/>
    <w:p w14:paraId="0A7D8222" w14:textId="0BF60741" w:rsidR="005469B0" w:rsidRPr="005469B0" w:rsidRDefault="005469B0" w:rsidP="005469B0"/>
    <w:p w14:paraId="7881053A" w14:textId="08B28041" w:rsidR="005469B0" w:rsidRPr="005469B0" w:rsidRDefault="005469B0" w:rsidP="005469B0"/>
    <w:p w14:paraId="42EEEC98" w14:textId="62F758C9" w:rsidR="005469B0" w:rsidRPr="005469B0" w:rsidRDefault="005469B0" w:rsidP="005469B0"/>
    <w:p w14:paraId="4616017E" w14:textId="55441CE2" w:rsidR="005469B0" w:rsidRPr="005469B0" w:rsidRDefault="005469B0" w:rsidP="005469B0"/>
    <w:p w14:paraId="3114E956" w14:textId="0A485CEA" w:rsidR="005469B0" w:rsidRPr="005469B0" w:rsidRDefault="005469B0" w:rsidP="005469B0"/>
    <w:p w14:paraId="15213A3A" w14:textId="36C385E8" w:rsidR="005469B0" w:rsidRPr="005469B0" w:rsidRDefault="005469B0" w:rsidP="005469B0"/>
    <w:p w14:paraId="05F4F006" w14:textId="20A8C862" w:rsidR="005469B0" w:rsidRDefault="005469B0" w:rsidP="005469B0"/>
    <w:p w14:paraId="061C25E8" w14:textId="67DEC8E6" w:rsidR="005469B0" w:rsidRDefault="00B27A10" w:rsidP="00935B71">
      <w:pPr>
        <w:tabs>
          <w:tab w:val="left" w:pos="4215"/>
        </w:tabs>
        <w:jc w:val="both"/>
      </w:pPr>
      <w:r>
        <w:t xml:space="preserve">L’intégralité des matériels ci-dessus doivent être adressés en IP statiques. </w:t>
      </w:r>
    </w:p>
    <w:p w14:paraId="68CE1989" w14:textId="45B691E2" w:rsidR="006A1955" w:rsidRDefault="006A1955" w:rsidP="005469B0">
      <w:pPr>
        <w:tabs>
          <w:tab w:val="left" w:pos="4215"/>
        </w:tabs>
      </w:pPr>
    </w:p>
    <w:p w14:paraId="08076146" w14:textId="0D294EBC" w:rsidR="006A1955" w:rsidRDefault="006A1955" w:rsidP="006A1955">
      <w:pPr>
        <w:pStyle w:val="Titre2"/>
      </w:pPr>
      <w:bookmarkStart w:id="4" w:name="_Toc40172495"/>
      <w:r>
        <w:t>Communication :</w:t>
      </w:r>
      <w:bookmarkEnd w:id="4"/>
    </w:p>
    <w:p w14:paraId="04BE479C" w14:textId="14D9DEB3" w:rsidR="006A1955" w:rsidRDefault="006A1955" w:rsidP="006A1955">
      <w:r>
        <w:t>La communication réseau entre les différents matériels se fera par le Wi-Fi en utilisant le protocole TCP/IP.</w:t>
      </w:r>
    </w:p>
    <w:p w14:paraId="05413C51" w14:textId="26C56FD4" w:rsidR="006A1955" w:rsidRDefault="006A1955" w:rsidP="00935B71">
      <w:pPr>
        <w:jc w:val="both"/>
      </w:pPr>
      <w:r>
        <w:t xml:space="preserve">La communication entre l’adaptateur SOLLAE RS232/Wi-Fi et l’afficheur LCD se fera grâce au protocole RS232. </w:t>
      </w:r>
    </w:p>
    <w:p w14:paraId="7F5FD4A1" w14:textId="13B84962" w:rsidR="006A1955" w:rsidRDefault="006A1955" w:rsidP="00935B71">
      <w:pPr>
        <w:jc w:val="both"/>
      </w:pPr>
      <w:r>
        <w:lastRenderedPageBreak/>
        <w:t>Enfin, la communication entre la base de données hébergeant les indices et les équipes avec l’application de supervision se fera par l’intermédiaire de localhost (127.0.0.1). En effet, la base de données MySQL sera installée localement sur le même poste que l’application de supervision.</w:t>
      </w:r>
    </w:p>
    <w:p w14:paraId="28009F7D" w14:textId="7BBBAAF0" w:rsidR="006A1955" w:rsidRDefault="006A1955" w:rsidP="006A1955"/>
    <w:p w14:paraId="23BB8A5D" w14:textId="0C6843AE" w:rsidR="006A1955" w:rsidRDefault="006A1955" w:rsidP="006A1955">
      <w:pPr>
        <w:pStyle w:val="Titre2"/>
      </w:pPr>
      <w:bookmarkStart w:id="5" w:name="_Toc40172496"/>
      <w:r>
        <w:t>Informations de connexion au serveur BDD :</w:t>
      </w:r>
      <w:bookmarkEnd w:id="5"/>
    </w:p>
    <w:p w14:paraId="0C514BF9" w14:textId="50ECE60B" w:rsidR="006A1955" w:rsidRDefault="004F38B5" w:rsidP="006A1955">
      <w:r>
        <w:t>Pour se connecter au serveur de base de données hébergé en local sur l’ordinateur, les informations suivantes sont requises :</w:t>
      </w:r>
    </w:p>
    <w:p w14:paraId="5045BBA8" w14:textId="4AB8F7BF" w:rsidR="004F38B5" w:rsidRDefault="004F38B5" w:rsidP="004F38B5">
      <w:pPr>
        <w:pStyle w:val="Paragraphedeliste"/>
        <w:numPr>
          <w:ilvl w:val="1"/>
          <w:numId w:val="7"/>
        </w:numPr>
      </w:pPr>
      <w:r>
        <w:t xml:space="preserve">Adresse IP : </w:t>
      </w:r>
      <w:r w:rsidRPr="004F38B5">
        <w:rPr>
          <w:b/>
          <w:bCs/>
        </w:rPr>
        <w:t>127.0.0.1</w:t>
      </w:r>
    </w:p>
    <w:p w14:paraId="3647B947" w14:textId="3BB5E4BF" w:rsidR="004F38B5" w:rsidRDefault="004F38B5" w:rsidP="004F38B5">
      <w:pPr>
        <w:pStyle w:val="Paragraphedeliste"/>
        <w:numPr>
          <w:ilvl w:val="1"/>
          <w:numId w:val="7"/>
        </w:numPr>
      </w:pPr>
      <w:r>
        <w:t xml:space="preserve">Base de données : </w:t>
      </w:r>
      <w:proofErr w:type="spellStart"/>
      <w:r w:rsidRPr="004F38B5">
        <w:rPr>
          <w:b/>
          <w:bCs/>
        </w:rPr>
        <w:t>dbsupervision</w:t>
      </w:r>
      <w:proofErr w:type="spellEnd"/>
    </w:p>
    <w:p w14:paraId="4C154402" w14:textId="2368D36D" w:rsidR="004F38B5" w:rsidRDefault="004F38B5" w:rsidP="004F38B5">
      <w:pPr>
        <w:pStyle w:val="Paragraphedeliste"/>
        <w:numPr>
          <w:ilvl w:val="1"/>
          <w:numId w:val="7"/>
        </w:numPr>
      </w:pPr>
      <w:r>
        <w:t xml:space="preserve">Utilisateur : </w:t>
      </w:r>
      <w:r w:rsidRPr="004F38B5">
        <w:rPr>
          <w:b/>
          <w:bCs/>
        </w:rPr>
        <w:t>superviseur</w:t>
      </w:r>
    </w:p>
    <w:p w14:paraId="0783CC1A" w14:textId="5C33606B" w:rsidR="004F38B5" w:rsidRDefault="004F38B5" w:rsidP="004F38B5">
      <w:pPr>
        <w:pStyle w:val="Paragraphedeliste"/>
        <w:numPr>
          <w:ilvl w:val="1"/>
          <w:numId w:val="7"/>
        </w:numPr>
      </w:pPr>
      <w:r>
        <w:t xml:space="preserve">Mot de passe : </w:t>
      </w:r>
      <w:r w:rsidRPr="004F38B5">
        <w:rPr>
          <w:b/>
          <w:bCs/>
        </w:rPr>
        <w:t>Nantes44</w:t>
      </w:r>
    </w:p>
    <w:p w14:paraId="5395551C" w14:textId="3EBD1115" w:rsidR="006A1955" w:rsidRDefault="00672110" w:rsidP="00672110">
      <w:pPr>
        <w:pStyle w:val="Titre2"/>
      </w:pPr>
      <w:bookmarkStart w:id="6" w:name="_Toc40172497"/>
      <w:r>
        <w:t>Code de connexion à la base de données :</w:t>
      </w:r>
      <w:bookmarkEnd w:id="6"/>
    </w:p>
    <w:p w14:paraId="008061B0" w14:textId="75AFB838" w:rsidR="00672110" w:rsidRDefault="00672110" w:rsidP="006A1955">
      <w:r>
        <w:t>Afin que l’application puisse communiquée avec la base de données, il est nécessaire d’employé le code suivant (C#) :</w:t>
      </w:r>
    </w:p>
    <w:p w14:paraId="1BDAFA38" w14:textId="5216E7F7" w:rsidR="00672110" w:rsidRDefault="00672110" w:rsidP="006A1955">
      <w:r w:rsidRPr="00672110">
        <w:rPr>
          <w:noProof/>
        </w:rPr>
        <w:drawing>
          <wp:inline distT="0" distB="0" distL="0" distR="0" wp14:anchorId="12EA40B6" wp14:editId="19E1CBB6">
            <wp:extent cx="6567510" cy="8477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056" cy="848699"/>
                    </a:xfrm>
                    <a:prstGeom prst="rect">
                      <a:avLst/>
                    </a:prstGeom>
                  </pic:spPr>
                </pic:pic>
              </a:graphicData>
            </a:graphic>
          </wp:inline>
        </w:drawing>
      </w:r>
    </w:p>
    <w:p w14:paraId="2BD1B2FF" w14:textId="1FFE84E1" w:rsidR="00672110" w:rsidRDefault="00672110" w:rsidP="00935B71">
      <w:pPr>
        <w:jc w:val="both"/>
      </w:pPr>
      <w:r>
        <w:t xml:space="preserve">La méthode d’initialisation de connexion ci-dessus permet de renseigner l’adresse du serveur MySQL, l’utilisateur et le mot de passe nécessaire pour la connexion avec la base de données. Je définie ensuite l’élément </w:t>
      </w:r>
      <w:proofErr w:type="spellStart"/>
      <w:r w:rsidRPr="00935B71">
        <w:rPr>
          <w:i/>
          <w:iCs/>
          <w:color w:val="FF0000"/>
        </w:rPr>
        <w:t>connection</w:t>
      </w:r>
      <w:proofErr w:type="spellEnd"/>
      <w:r>
        <w:t xml:space="preserve"> étant un type </w:t>
      </w:r>
      <w:proofErr w:type="spellStart"/>
      <w:proofErr w:type="gramStart"/>
      <w:r w:rsidRPr="00935B71">
        <w:rPr>
          <w:i/>
          <w:iCs/>
          <w:color w:val="002060"/>
        </w:rPr>
        <w:t>MySqlConnection</w:t>
      </w:r>
      <w:proofErr w:type="spellEnd"/>
      <w:r w:rsidR="00935B71">
        <w:rPr>
          <w:i/>
          <w:iCs/>
          <w:color w:val="002060"/>
        </w:rPr>
        <w:t>(</w:t>
      </w:r>
      <w:proofErr w:type="gramEnd"/>
      <w:r w:rsidR="00935B71">
        <w:rPr>
          <w:i/>
          <w:iCs/>
          <w:color w:val="002060"/>
        </w:rPr>
        <w:t>)</w:t>
      </w:r>
      <w:r w:rsidR="00500A43">
        <w:t xml:space="preserve"> (déclarer au préalable</w:t>
      </w:r>
      <w:r w:rsidR="00935B71">
        <w:t>)</w:t>
      </w:r>
      <w:r>
        <w:t>.</w:t>
      </w:r>
    </w:p>
    <w:p w14:paraId="5393318D" w14:textId="6E5EE47C" w:rsidR="007E7FB6" w:rsidRDefault="007E7FB6" w:rsidP="00935B71">
      <w:pPr>
        <w:jc w:val="both"/>
      </w:pPr>
    </w:p>
    <w:p w14:paraId="5A2002B7" w14:textId="5BBF47D3" w:rsidR="007E7FB6" w:rsidRDefault="007E7FB6" w:rsidP="00935B71">
      <w:pPr>
        <w:jc w:val="both"/>
      </w:pPr>
      <w:r>
        <w:t xml:space="preserve">La méthode suivante permet quant à elle l’exécution de la requête SQL depuis l’application. Cette méthode est identique qu’il s’agisse de l’envoi de données ou de la récupération. </w:t>
      </w:r>
    </w:p>
    <w:p w14:paraId="6DDFB19A" w14:textId="170BB1F8" w:rsidR="007E7FB6" w:rsidRDefault="007E7FB6" w:rsidP="00935B71">
      <w:pPr>
        <w:jc w:val="both"/>
      </w:pPr>
      <w:r>
        <w:t>L’exemple suivant permet l’ajout d’un indice dans la base de données, donc un envoi depuis l’application.</w:t>
      </w:r>
    </w:p>
    <w:p w14:paraId="5ABEB985" w14:textId="2036C8E0" w:rsidR="007E7FB6" w:rsidRDefault="007E7FB6" w:rsidP="00935B71">
      <w:pPr>
        <w:jc w:val="both"/>
      </w:pPr>
    </w:p>
    <w:p w14:paraId="6AEE22F5" w14:textId="4047F604" w:rsidR="007E7FB6" w:rsidRDefault="007E7FB6" w:rsidP="00935B71">
      <w:pPr>
        <w:jc w:val="both"/>
      </w:pPr>
      <w:r>
        <w:t xml:space="preserve">L’utilisation des objets passés en paramètres varie en fonction des paramètres renseignés dans la requête SQL. </w:t>
      </w:r>
    </w:p>
    <w:p w14:paraId="4C55CCCC" w14:textId="1E768950" w:rsidR="007E7FB6" w:rsidRDefault="007E7FB6" w:rsidP="00935B71">
      <w:pPr>
        <w:jc w:val="both"/>
      </w:pPr>
      <w:r>
        <w:t>En cas de problème, il est judicieux de mettre en place un message d’information en cas de mauvais envoi. Celui-ci s’effectue donc avec la condition « </w:t>
      </w:r>
      <w:proofErr w:type="spellStart"/>
      <w:r w:rsidRPr="00935B71">
        <w:rPr>
          <w:color w:val="00B050"/>
        </w:rPr>
        <w:t>try</w:t>
      </w:r>
      <w:proofErr w:type="spellEnd"/>
      <w:r>
        <w:t> » / « </w:t>
      </w:r>
      <w:r w:rsidRPr="00935B71">
        <w:rPr>
          <w:color w:val="00B050"/>
        </w:rPr>
        <w:t>catch</w:t>
      </w:r>
      <w:r>
        <w:t> ». On essaye ainsi l’exécution de la requête dans le « </w:t>
      </w:r>
      <w:proofErr w:type="spellStart"/>
      <w:r w:rsidRPr="00935B71">
        <w:rPr>
          <w:color w:val="00B050"/>
        </w:rPr>
        <w:t>try</w:t>
      </w:r>
      <w:proofErr w:type="spellEnd"/>
      <w:r w:rsidRPr="00935B71">
        <w:rPr>
          <w:color w:val="00B050"/>
        </w:rPr>
        <w:t> </w:t>
      </w:r>
      <w:r>
        <w:t>». Si cette action est impossible, on entre dans le « </w:t>
      </w:r>
      <w:r w:rsidRPr="00935B71">
        <w:rPr>
          <w:color w:val="00B050"/>
        </w:rPr>
        <w:t>catch </w:t>
      </w:r>
      <w:r>
        <w:t>». L’élément « </w:t>
      </w:r>
      <w:r w:rsidRPr="00935B71">
        <w:rPr>
          <w:color w:val="00B050"/>
        </w:rPr>
        <w:t>catch </w:t>
      </w:r>
      <w:r>
        <w:t xml:space="preserve">» contient un élément de type </w:t>
      </w:r>
      <w:proofErr w:type="spellStart"/>
      <w:r w:rsidRPr="00935B71">
        <w:rPr>
          <w:i/>
          <w:iCs/>
          <w:color w:val="002060"/>
        </w:rPr>
        <w:t>MessageBox.Show</w:t>
      </w:r>
      <w:proofErr w:type="spellEnd"/>
      <w:r>
        <w:t xml:space="preserve"> qui permet d’afficher, dans une nouvelle vignette, du texte à l’utilisateur.</w:t>
      </w:r>
    </w:p>
    <w:p w14:paraId="5E2462C5" w14:textId="072A2CBC" w:rsidR="00C3318A" w:rsidRDefault="00C3318A" w:rsidP="006A1955">
      <w:r w:rsidRPr="00C3318A">
        <w:rPr>
          <w:noProof/>
        </w:rPr>
        <w:drawing>
          <wp:anchor distT="0" distB="0" distL="114300" distR="114300" simplePos="0" relativeHeight="251661312" behindDoc="0" locked="0" layoutInCell="1" allowOverlap="1" wp14:anchorId="63ECE098" wp14:editId="498D9BE3">
            <wp:simplePos x="0" y="0"/>
            <wp:positionH relativeFrom="margin">
              <wp:align>center</wp:align>
            </wp:positionH>
            <wp:positionV relativeFrom="paragraph">
              <wp:posOffset>8255</wp:posOffset>
            </wp:positionV>
            <wp:extent cx="3190875" cy="1230879"/>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1230879"/>
                    </a:xfrm>
                    <a:prstGeom prst="rect">
                      <a:avLst/>
                    </a:prstGeom>
                  </pic:spPr>
                </pic:pic>
              </a:graphicData>
            </a:graphic>
            <wp14:sizeRelH relativeFrom="margin">
              <wp14:pctWidth>0</wp14:pctWidth>
            </wp14:sizeRelH>
            <wp14:sizeRelV relativeFrom="margin">
              <wp14:pctHeight>0</wp14:pctHeight>
            </wp14:sizeRelV>
          </wp:anchor>
        </w:drawing>
      </w:r>
    </w:p>
    <w:p w14:paraId="020451A5" w14:textId="4CD7A037" w:rsidR="00C3318A" w:rsidRPr="00C3318A" w:rsidRDefault="00C3318A" w:rsidP="00C3318A">
      <w:pPr>
        <w:tabs>
          <w:tab w:val="left" w:pos="1950"/>
        </w:tabs>
      </w:pPr>
      <w:r>
        <w:tab/>
      </w:r>
    </w:p>
    <w:p w14:paraId="0C80A327" w14:textId="60EE51B2" w:rsidR="00672110" w:rsidRDefault="00672110" w:rsidP="006A1955">
      <w:r w:rsidRPr="00672110">
        <w:rPr>
          <w:noProof/>
        </w:rPr>
        <w:lastRenderedPageBreak/>
        <w:drawing>
          <wp:inline distT="0" distB="0" distL="0" distR="0" wp14:anchorId="7C5B08FA" wp14:editId="4598E15D">
            <wp:extent cx="5079555" cy="33147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64" cy="3335849"/>
                    </a:xfrm>
                    <a:prstGeom prst="rect">
                      <a:avLst/>
                    </a:prstGeom>
                  </pic:spPr>
                </pic:pic>
              </a:graphicData>
            </a:graphic>
          </wp:inline>
        </w:drawing>
      </w:r>
    </w:p>
    <w:p w14:paraId="1EB33B65" w14:textId="0FE9281C" w:rsidR="00672110" w:rsidRDefault="007E7FB6" w:rsidP="006A1955">
      <w:r w:rsidRPr="007E7FB6">
        <w:rPr>
          <w:noProof/>
        </w:rPr>
        <w:drawing>
          <wp:inline distT="0" distB="0" distL="0" distR="0" wp14:anchorId="362358D6" wp14:editId="5E9F9B50">
            <wp:extent cx="6191250" cy="8804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096" cy="885853"/>
                    </a:xfrm>
                    <a:prstGeom prst="rect">
                      <a:avLst/>
                    </a:prstGeom>
                  </pic:spPr>
                </pic:pic>
              </a:graphicData>
            </a:graphic>
          </wp:inline>
        </w:drawing>
      </w:r>
    </w:p>
    <w:p w14:paraId="7EB46D0B" w14:textId="03D68218" w:rsidR="00636027" w:rsidRDefault="008A608D" w:rsidP="00935B71">
      <w:pPr>
        <w:jc w:val="both"/>
      </w:pPr>
      <w:r>
        <w:t xml:space="preserve">L’ouverture de la connexion SQL par la méthode </w:t>
      </w:r>
      <w:proofErr w:type="gramStart"/>
      <w:r w:rsidRPr="00935B71">
        <w:rPr>
          <w:i/>
          <w:iCs/>
          <w:color w:val="002060"/>
        </w:rPr>
        <w:t>Open(</w:t>
      </w:r>
      <w:proofErr w:type="gramEnd"/>
      <w:r w:rsidRPr="00935B71">
        <w:rPr>
          <w:i/>
          <w:iCs/>
          <w:color w:val="002060"/>
        </w:rPr>
        <w:t>)</w:t>
      </w:r>
      <w:r>
        <w:t xml:space="preserve"> exécute la chaine de connexion. </w:t>
      </w:r>
    </w:p>
    <w:p w14:paraId="15585B99" w14:textId="54036526" w:rsidR="008A608D" w:rsidRDefault="008A608D" w:rsidP="00935B71">
      <w:pPr>
        <w:jc w:val="both"/>
      </w:pPr>
      <w:r>
        <w:t xml:space="preserve">A l’inverse, ma méthode </w:t>
      </w:r>
      <w:proofErr w:type="gramStart"/>
      <w:r w:rsidRPr="00935B71">
        <w:rPr>
          <w:i/>
          <w:iCs/>
          <w:color w:val="002060"/>
        </w:rPr>
        <w:t>Close(</w:t>
      </w:r>
      <w:proofErr w:type="gramEnd"/>
      <w:r w:rsidRPr="00935B71">
        <w:rPr>
          <w:i/>
          <w:iCs/>
          <w:color w:val="002060"/>
        </w:rPr>
        <w:t>)</w:t>
      </w:r>
      <w:r>
        <w:t xml:space="preserve"> ferme la connexion établie avec la base de données.</w:t>
      </w:r>
    </w:p>
    <w:p w14:paraId="2118E33D" w14:textId="52D24E09" w:rsidR="00636027" w:rsidRDefault="00636027" w:rsidP="006A1955"/>
    <w:p w14:paraId="690895EB" w14:textId="096C52BC" w:rsidR="00636027" w:rsidRDefault="00636027" w:rsidP="006A1955"/>
    <w:p w14:paraId="1BAE9B2A" w14:textId="14835BD3" w:rsidR="00636027" w:rsidRDefault="00636027" w:rsidP="006A1955"/>
    <w:p w14:paraId="0E665EA9" w14:textId="084A24EE" w:rsidR="00636027" w:rsidRDefault="00636027" w:rsidP="006A1955"/>
    <w:p w14:paraId="1F778665" w14:textId="476B928E" w:rsidR="00636027" w:rsidRDefault="00636027" w:rsidP="006A1955"/>
    <w:p w14:paraId="04E21E77" w14:textId="71B77CA4" w:rsidR="00636027" w:rsidRDefault="00636027" w:rsidP="006A1955"/>
    <w:p w14:paraId="27358F5F" w14:textId="4CCA09A6" w:rsidR="00636027" w:rsidRDefault="00636027" w:rsidP="006A1955"/>
    <w:p w14:paraId="7DE112D9" w14:textId="3E9CFE1A" w:rsidR="00636027" w:rsidRDefault="00636027" w:rsidP="006A1955"/>
    <w:p w14:paraId="27CCFB3F" w14:textId="7DCF6485" w:rsidR="00636027" w:rsidRDefault="00636027" w:rsidP="006A1955"/>
    <w:p w14:paraId="18502AD8" w14:textId="568862EE" w:rsidR="00636027" w:rsidRDefault="00636027" w:rsidP="006A1955"/>
    <w:p w14:paraId="494822B8" w14:textId="6F68DA03" w:rsidR="00636027" w:rsidRDefault="00636027" w:rsidP="006A1955"/>
    <w:p w14:paraId="248097E2" w14:textId="744F7710" w:rsidR="00636027" w:rsidRDefault="00636027" w:rsidP="006A1955"/>
    <w:p w14:paraId="2797A955" w14:textId="1B4DC048" w:rsidR="00636027" w:rsidRDefault="00636027" w:rsidP="006A1955"/>
    <w:p w14:paraId="10D63B9D" w14:textId="62913EAE" w:rsidR="00AC370A" w:rsidRDefault="00AC370A" w:rsidP="00AC370A">
      <w:pPr>
        <w:pStyle w:val="Titre1"/>
      </w:pPr>
      <w:bookmarkStart w:id="7" w:name="_Toc40172498"/>
      <w:r>
        <w:lastRenderedPageBreak/>
        <w:t>Étude du Wi-Fi :</w:t>
      </w:r>
      <w:bookmarkEnd w:id="7"/>
    </w:p>
    <w:p w14:paraId="6E0F5552" w14:textId="52AB52AA" w:rsidR="00AC370A" w:rsidRDefault="00AC370A" w:rsidP="006A1955"/>
    <w:p w14:paraId="24ADE614" w14:textId="0D9A7E35" w:rsidR="00AC370A" w:rsidRDefault="00AC370A" w:rsidP="00CE1EF0">
      <w:pPr>
        <w:jc w:val="both"/>
      </w:pPr>
      <w:r>
        <w:t>Dans l’objectif d’intégrer les différents domaines scolaires au sein du projet, il m’est demandé de réaliser une étude du réseau Wi-Fi que je vais devoir mettre en place.</w:t>
      </w:r>
    </w:p>
    <w:p w14:paraId="47C9E882" w14:textId="59B5B233" w:rsidR="00AC370A" w:rsidRDefault="00A8183C" w:rsidP="00CE1EF0">
      <w:pPr>
        <w:jc w:val="both"/>
      </w:pPr>
      <w:r>
        <w:t>La référence du routeur Wi-Fi auquel sera connecté : l’ordinateur de supervision, la caméra IP, l’adaptateur SOLLAE (afficheur LCD géant) et le Raspberry (sous-système médaillons) est Netgear WRN612.</w:t>
      </w:r>
    </w:p>
    <w:p w14:paraId="3710CFB5" w14:textId="069BA755" w:rsidR="00A8183C" w:rsidRDefault="00A8183C" w:rsidP="00CE1EF0">
      <w:pPr>
        <w:jc w:val="both"/>
      </w:pPr>
      <w:r>
        <w:t>Je vais donc présenter ci-dessous le descriptif technique de l’antenne intégrée à ce matériel :</w:t>
      </w:r>
    </w:p>
    <w:p w14:paraId="46E8F4C9" w14:textId="689100C7" w:rsidR="00A8183C" w:rsidRPr="00A8183C" w:rsidRDefault="00A8183C" w:rsidP="00CE1EF0">
      <w:pPr>
        <w:pStyle w:val="Paragraphedeliste"/>
        <w:numPr>
          <w:ilvl w:val="0"/>
          <w:numId w:val="9"/>
        </w:numPr>
        <w:jc w:val="both"/>
        <w:rPr>
          <w:i/>
          <w:iCs/>
        </w:rPr>
      </w:pPr>
      <w:r>
        <w:t>Normes Wi-Fi prises en charge </w:t>
      </w:r>
      <w:r w:rsidRPr="00A8183C">
        <w:rPr>
          <w:i/>
          <w:iCs/>
        </w:rPr>
        <w:t>: IEEE 802.11n version 2.0, IEEE 802.11n, IEEE 802.11g, IEEE 802.11b 2.4 GHz</w:t>
      </w:r>
    </w:p>
    <w:p w14:paraId="00F9A7B5" w14:textId="4246FE5A" w:rsidR="00A8183C" w:rsidRDefault="00A8183C" w:rsidP="00CE1EF0">
      <w:pPr>
        <w:pStyle w:val="Paragraphedeliste"/>
        <w:numPr>
          <w:ilvl w:val="0"/>
          <w:numId w:val="9"/>
        </w:numPr>
        <w:jc w:val="both"/>
        <w:rPr>
          <w:i/>
          <w:iCs/>
        </w:rPr>
      </w:pPr>
      <w:r>
        <w:t xml:space="preserve">Intervalles de fréquences : </w:t>
      </w:r>
      <w:r w:rsidRPr="00A8183C">
        <w:rPr>
          <w:i/>
          <w:iCs/>
        </w:rPr>
        <w:t>2.412–2.462 GHz (US)</w:t>
      </w:r>
      <w:r>
        <w:rPr>
          <w:i/>
          <w:iCs/>
        </w:rPr>
        <w:t xml:space="preserve">, </w:t>
      </w:r>
      <w:r w:rsidRPr="00A8183C">
        <w:rPr>
          <w:i/>
          <w:iCs/>
        </w:rPr>
        <w:t>2.412–2.472 GHz (Europe ETSI)</w:t>
      </w:r>
    </w:p>
    <w:p w14:paraId="6A68EB9B" w14:textId="139C0BB1" w:rsidR="00A8183C" w:rsidRDefault="00A8183C" w:rsidP="00CE1EF0">
      <w:pPr>
        <w:jc w:val="both"/>
      </w:pPr>
    </w:p>
    <w:p w14:paraId="610470CB" w14:textId="4A0D15EC" w:rsidR="00A8183C" w:rsidRDefault="00A8183C" w:rsidP="00CE1EF0">
      <w:pPr>
        <w:jc w:val="both"/>
      </w:pPr>
      <w:r>
        <w:t xml:space="preserve">Afin de limiter les interférences </w:t>
      </w:r>
      <w:r w:rsidR="00E27551">
        <w:t>dues</w:t>
      </w:r>
      <w:r>
        <w:t xml:space="preserve"> aux autres ondes possiblement émises, </w:t>
      </w:r>
      <w:r w:rsidR="00E27551">
        <w:t>ci-dessous un tableau d’écartement conseillé par le constructeur. L’écart est compris entre l’appareil émettant les interférences et l’enveloppe externe du routeur Wi-Fi.</w:t>
      </w:r>
    </w:p>
    <w:tbl>
      <w:tblPr>
        <w:tblStyle w:val="Grilledutableau"/>
        <w:tblW w:w="0" w:type="auto"/>
        <w:tblInd w:w="1696" w:type="dxa"/>
        <w:tblLook w:val="04A0" w:firstRow="1" w:lastRow="0" w:firstColumn="1" w:lastColumn="0" w:noHBand="0" w:noVBand="1"/>
      </w:tblPr>
      <w:tblGrid>
        <w:gridCol w:w="4962"/>
        <w:gridCol w:w="1984"/>
      </w:tblGrid>
      <w:tr w:rsidR="00E27551" w14:paraId="72EE146B" w14:textId="77777777" w:rsidTr="00E27551">
        <w:tc>
          <w:tcPr>
            <w:tcW w:w="4962" w:type="dxa"/>
            <w:shd w:val="clear" w:color="auto" w:fill="8496B0" w:themeFill="text2" w:themeFillTint="99"/>
          </w:tcPr>
          <w:p w14:paraId="38DA1888" w14:textId="0167B61A" w:rsidR="00E27551" w:rsidRPr="00E27551" w:rsidRDefault="00E27551" w:rsidP="00E27551">
            <w:pPr>
              <w:jc w:val="center"/>
              <w:rPr>
                <w:b/>
                <w:bCs/>
                <w:i/>
                <w:iCs/>
              </w:rPr>
            </w:pPr>
            <w:r w:rsidRPr="00E27551">
              <w:rPr>
                <w:b/>
                <w:bCs/>
                <w:i/>
                <w:iCs/>
              </w:rPr>
              <w:t>Périphérique :</w:t>
            </w:r>
          </w:p>
        </w:tc>
        <w:tc>
          <w:tcPr>
            <w:tcW w:w="1984" w:type="dxa"/>
            <w:shd w:val="clear" w:color="auto" w:fill="8496B0" w:themeFill="text2" w:themeFillTint="99"/>
          </w:tcPr>
          <w:p w14:paraId="21EBECF4" w14:textId="64B613D1" w:rsidR="00E27551" w:rsidRPr="00E27551" w:rsidRDefault="00E27551" w:rsidP="00E27551">
            <w:pPr>
              <w:jc w:val="center"/>
              <w:rPr>
                <w:b/>
                <w:bCs/>
                <w:i/>
                <w:iCs/>
              </w:rPr>
            </w:pPr>
            <w:r w:rsidRPr="00E27551">
              <w:rPr>
                <w:b/>
                <w:bCs/>
                <w:i/>
                <w:iCs/>
              </w:rPr>
              <w:t>Distance minimale conseillée :</w:t>
            </w:r>
          </w:p>
        </w:tc>
      </w:tr>
      <w:tr w:rsidR="00E27551" w14:paraId="03707303" w14:textId="77777777" w:rsidTr="00E27551">
        <w:tc>
          <w:tcPr>
            <w:tcW w:w="4962" w:type="dxa"/>
          </w:tcPr>
          <w:p w14:paraId="32924D86" w14:textId="5E6C266C" w:rsidR="00E27551" w:rsidRDefault="00E27551" w:rsidP="00A8183C">
            <w:r>
              <w:t>Four à micro-ondes</w:t>
            </w:r>
          </w:p>
        </w:tc>
        <w:tc>
          <w:tcPr>
            <w:tcW w:w="1984" w:type="dxa"/>
          </w:tcPr>
          <w:p w14:paraId="31B4E2E0" w14:textId="413AC229" w:rsidR="00E27551" w:rsidRPr="00E27551" w:rsidRDefault="00E27551" w:rsidP="00A8183C">
            <w:pPr>
              <w:rPr>
                <w:i/>
                <w:iCs/>
              </w:rPr>
            </w:pPr>
            <w:r w:rsidRPr="00E27551">
              <w:rPr>
                <w:i/>
                <w:iCs/>
              </w:rPr>
              <w:t xml:space="preserve">9 mètres </w:t>
            </w:r>
          </w:p>
        </w:tc>
      </w:tr>
      <w:tr w:rsidR="00E27551" w14:paraId="0E57AC68" w14:textId="77777777" w:rsidTr="00E27551">
        <w:tc>
          <w:tcPr>
            <w:tcW w:w="4962" w:type="dxa"/>
          </w:tcPr>
          <w:p w14:paraId="0BF8E015" w14:textId="3D28ED71" w:rsidR="00E27551" w:rsidRDefault="00E27551" w:rsidP="00A8183C">
            <w:r>
              <w:t>Moniteur pour bébé (analogique)</w:t>
            </w:r>
          </w:p>
        </w:tc>
        <w:tc>
          <w:tcPr>
            <w:tcW w:w="1984" w:type="dxa"/>
          </w:tcPr>
          <w:p w14:paraId="65B93CA0" w14:textId="632C1069" w:rsidR="00E27551" w:rsidRPr="00E27551" w:rsidRDefault="00E27551" w:rsidP="00A8183C">
            <w:pPr>
              <w:rPr>
                <w:i/>
                <w:iCs/>
              </w:rPr>
            </w:pPr>
            <w:r w:rsidRPr="00E27551">
              <w:rPr>
                <w:i/>
                <w:iCs/>
              </w:rPr>
              <w:t>6 mètres</w:t>
            </w:r>
          </w:p>
        </w:tc>
      </w:tr>
      <w:tr w:rsidR="00E27551" w14:paraId="22ED5516" w14:textId="77777777" w:rsidTr="00E27551">
        <w:tc>
          <w:tcPr>
            <w:tcW w:w="4962" w:type="dxa"/>
          </w:tcPr>
          <w:p w14:paraId="547DC2EF" w14:textId="3B3AABFA" w:rsidR="00E27551" w:rsidRDefault="00E27551" w:rsidP="00A8183C">
            <w:r>
              <w:t>Moniteur pour bébé (numérique)</w:t>
            </w:r>
          </w:p>
        </w:tc>
        <w:tc>
          <w:tcPr>
            <w:tcW w:w="1984" w:type="dxa"/>
          </w:tcPr>
          <w:p w14:paraId="77AC2AA8" w14:textId="1FDD87E1" w:rsidR="00E27551" w:rsidRPr="00E27551" w:rsidRDefault="00E27551" w:rsidP="00A8183C">
            <w:pPr>
              <w:rPr>
                <w:i/>
                <w:iCs/>
              </w:rPr>
            </w:pPr>
            <w:r w:rsidRPr="00E27551">
              <w:rPr>
                <w:i/>
                <w:iCs/>
              </w:rPr>
              <w:t>12 mètres</w:t>
            </w:r>
          </w:p>
        </w:tc>
      </w:tr>
      <w:tr w:rsidR="00E27551" w14:paraId="5FAEC4C9" w14:textId="77777777" w:rsidTr="00E27551">
        <w:tc>
          <w:tcPr>
            <w:tcW w:w="4962" w:type="dxa"/>
          </w:tcPr>
          <w:p w14:paraId="05E5EFC2" w14:textId="401A1C2B" w:rsidR="00E27551" w:rsidRDefault="00E27551" w:rsidP="00A8183C">
            <w:r>
              <w:t>Téléphone filaire (analogique)</w:t>
            </w:r>
          </w:p>
        </w:tc>
        <w:tc>
          <w:tcPr>
            <w:tcW w:w="1984" w:type="dxa"/>
          </w:tcPr>
          <w:p w14:paraId="612B92E2" w14:textId="0FB042EE" w:rsidR="00E27551" w:rsidRPr="00E27551" w:rsidRDefault="00E27551" w:rsidP="00A8183C">
            <w:pPr>
              <w:rPr>
                <w:i/>
                <w:iCs/>
              </w:rPr>
            </w:pPr>
            <w:r w:rsidRPr="00E27551">
              <w:rPr>
                <w:i/>
                <w:iCs/>
              </w:rPr>
              <w:t>6 mètres</w:t>
            </w:r>
          </w:p>
        </w:tc>
      </w:tr>
      <w:tr w:rsidR="00E27551" w14:paraId="5F123503" w14:textId="77777777" w:rsidTr="00E27551">
        <w:tc>
          <w:tcPr>
            <w:tcW w:w="4962" w:type="dxa"/>
          </w:tcPr>
          <w:p w14:paraId="4EC0474F" w14:textId="393AC64A" w:rsidR="00E27551" w:rsidRDefault="00E27551" w:rsidP="00A8183C">
            <w:r>
              <w:t>Téléphone filaire (numérique)</w:t>
            </w:r>
          </w:p>
        </w:tc>
        <w:tc>
          <w:tcPr>
            <w:tcW w:w="1984" w:type="dxa"/>
          </w:tcPr>
          <w:p w14:paraId="417C77F1" w14:textId="630383C0" w:rsidR="00E27551" w:rsidRPr="00E27551" w:rsidRDefault="00E27551" w:rsidP="00A8183C">
            <w:pPr>
              <w:rPr>
                <w:i/>
                <w:iCs/>
              </w:rPr>
            </w:pPr>
            <w:r w:rsidRPr="00E27551">
              <w:rPr>
                <w:i/>
                <w:iCs/>
              </w:rPr>
              <w:t>9 mètres</w:t>
            </w:r>
          </w:p>
        </w:tc>
      </w:tr>
      <w:tr w:rsidR="00E27551" w14:paraId="14C14EA7" w14:textId="77777777" w:rsidTr="00E27551">
        <w:tc>
          <w:tcPr>
            <w:tcW w:w="4962" w:type="dxa"/>
          </w:tcPr>
          <w:p w14:paraId="58889379" w14:textId="0915B5AD" w:rsidR="00E27551" w:rsidRDefault="00E27551" w:rsidP="00A8183C">
            <w:r>
              <w:t>Périphériques Bluetooth</w:t>
            </w:r>
          </w:p>
        </w:tc>
        <w:tc>
          <w:tcPr>
            <w:tcW w:w="1984" w:type="dxa"/>
          </w:tcPr>
          <w:p w14:paraId="0A8E6B91" w14:textId="08C0FD51" w:rsidR="00E27551" w:rsidRPr="00E27551" w:rsidRDefault="00E27551" w:rsidP="00A8183C">
            <w:pPr>
              <w:rPr>
                <w:i/>
                <w:iCs/>
              </w:rPr>
            </w:pPr>
            <w:r w:rsidRPr="00E27551">
              <w:rPr>
                <w:i/>
                <w:iCs/>
              </w:rPr>
              <w:t>6 mètres</w:t>
            </w:r>
          </w:p>
        </w:tc>
      </w:tr>
      <w:tr w:rsidR="00E27551" w14:paraId="6F55796A" w14:textId="77777777" w:rsidTr="00E27551">
        <w:tc>
          <w:tcPr>
            <w:tcW w:w="4962" w:type="dxa"/>
          </w:tcPr>
          <w:p w14:paraId="56F32041" w14:textId="7CA50E91" w:rsidR="00E27551" w:rsidRDefault="00E27551" w:rsidP="00A8183C">
            <w:r>
              <w:t xml:space="preserve">Périphériques </w:t>
            </w:r>
            <w:proofErr w:type="spellStart"/>
            <w:r>
              <w:t>ZigBee</w:t>
            </w:r>
            <w:proofErr w:type="spellEnd"/>
            <w:r>
              <w:t xml:space="preserve"> (électroménager connecté) </w:t>
            </w:r>
          </w:p>
        </w:tc>
        <w:tc>
          <w:tcPr>
            <w:tcW w:w="1984" w:type="dxa"/>
          </w:tcPr>
          <w:p w14:paraId="4829314F" w14:textId="237EB550" w:rsidR="003009F1" w:rsidRPr="00E27551" w:rsidRDefault="00E27551" w:rsidP="00A8183C">
            <w:pPr>
              <w:rPr>
                <w:i/>
                <w:iCs/>
              </w:rPr>
            </w:pPr>
            <w:r w:rsidRPr="00E27551">
              <w:rPr>
                <w:i/>
                <w:iCs/>
              </w:rPr>
              <w:t>6 mètres</w:t>
            </w:r>
          </w:p>
        </w:tc>
      </w:tr>
    </w:tbl>
    <w:p w14:paraId="12C0E806" w14:textId="361ABB89" w:rsidR="003009F1" w:rsidRDefault="003009F1" w:rsidP="00A8183C"/>
    <w:p w14:paraId="35415E2A" w14:textId="439A406B" w:rsidR="00E27551" w:rsidRDefault="00E27551" w:rsidP="00CE1EF0">
      <w:pPr>
        <w:jc w:val="both"/>
      </w:pPr>
      <w:r>
        <w:t xml:space="preserve">En principe, aucun de ces éléments ne devrait </w:t>
      </w:r>
      <w:r w:rsidR="003009F1">
        <w:t>se</w:t>
      </w:r>
      <w:r>
        <w:t xml:space="preserve"> trouver dans le champ </w:t>
      </w:r>
      <w:r w:rsidR="003009F1">
        <w:t>des ondes Wi-Fi. Cependant, il est important de prendre en compte les différentes perturbations provoquées par la salle et sa configuration.</w:t>
      </w:r>
    </w:p>
    <w:p w14:paraId="121D11E2" w14:textId="54ACBD40" w:rsidR="003009F1" w:rsidRDefault="003009F1" w:rsidP="00CE1EF0">
      <w:pPr>
        <w:jc w:val="both"/>
      </w:pPr>
      <w:r>
        <w:t>Un plan de la salle a donc été établi, celui-ci devrait être relativement proche de la réalité :</w:t>
      </w:r>
    </w:p>
    <w:p w14:paraId="4A99415B" w14:textId="04B8A81F" w:rsidR="003009F1" w:rsidRPr="00A8183C" w:rsidRDefault="00DE78B3" w:rsidP="00A8183C">
      <w:r>
        <w:rPr>
          <w:noProof/>
        </w:rPr>
        <mc:AlternateContent>
          <mc:Choice Requires="wps">
            <w:drawing>
              <wp:anchor distT="0" distB="0" distL="114300" distR="114300" simplePos="0" relativeHeight="251706368" behindDoc="0" locked="0" layoutInCell="1" allowOverlap="1" wp14:anchorId="55EB6E6D" wp14:editId="30722A7E">
                <wp:simplePos x="0" y="0"/>
                <wp:positionH relativeFrom="margin">
                  <wp:posOffset>3130652</wp:posOffset>
                </wp:positionH>
                <wp:positionV relativeFrom="paragraph">
                  <wp:posOffset>66344</wp:posOffset>
                </wp:positionV>
                <wp:extent cx="1031358" cy="4465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491E57E" w14:textId="33C907C0" w:rsidR="00DE78B3" w:rsidRPr="003009F1" w:rsidRDefault="00DE78B3" w:rsidP="00DE78B3">
                            <w:pPr>
                              <w:rPr>
                                <w:i/>
                                <w:iCs/>
                              </w:rPr>
                            </w:pPr>
                            <w:r>
                              <w:rPr>
                                <w:i/>
                                <w:iCs/>
                              </w:rPr>
                              <w:t>Caméra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6E6D" id="Zone de texte 50" o:spid="_x0000_s1027" type="#_x0000_t202" style="position:absolute;margin-left:246.5pt;margin-top:5.2pt;width:81.2pt;height:35.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" filled="f" stroked="f" strokeweight=".5pt">
                <v:textbox>
                  <w:txbxContent>
                    <w:p w14:paraId="7491E57E" w14:textId="33C907C0" w:rsidR="00DE78B3" w:rsidRPr="003009F1" w:rsidRDefault="00DE78B3" w:rsidP="00DE78B3">
                      <w:pPr>
                        <w:rPr>
                          <w:i/>
                          <w:iCs/>
                        </w:rPr>
                      </w:pPr>
                      <w:r>
                        <w:rPr>
                          <w:i/>
                          <w:iCs/>
                        </w:rPr>
                        <w:t>Caméra IP</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65FFC26" wp14:editId="1106AA0F">
                <wp:simplePos x="0" y="0"/>
                <wp:positionH relativeFrom="column">
                  <wp:posOffset>3857492</wp:posOffset>
                </wp:positionH>
                <wp:positionV relativeFrom="paragraph">
                  <wp:posOffset>105514</wp:posOffset>
                </wp:positionV>
                <wp:extent cx="191386" cy="191386"/>
                <wp:effectExtent l="0" t="0" r="18415" b="18415"/>
                <wp:wrapNone/>
                <wp:docPr id="46" name="Ellipse 46"/>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B8D" id="Ellipse 46" o:spid="_x0000_s1026" style="position:absolute;margin-left:303.75pt;margin-top:8.3pt;width:15.0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MLlw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" fillcolor="black [3213]" strokecolor="yellow" strokeweight="1pt">
                <v:stroke joinstyle="miter"/>
              </v:oval>
            </w:pict>
          </mc:Fallback>
        </mc:AlternateContent>
      </w:r>
      <w:r w:rsidR="00F505D5" w:rsidRPr="00313A4C">
        <w:rPr>
          <w:noProof/>
        </w:rPr>
        <w:drawing>
          <wp:anchor distT="0" distB="0" distL="114300" distR="114300" simplePos="0" relativeHeight="251691008" behindDoc="0" locked="0" layoutInCell="1" allowOverlap="1" wp14:anchorId="56FE3DB6" wp14:editId="61E07853">
            <wp:simplePos x="0" y="0"/>
            <wp:positionH relativeFrom="column">
              <wp:posOffset>5207460</wp:posOffset>
            </wp:positionH>
            <wp:positionV relativeFrom="paragraph">
              <wp:posOffset>149070</wp:posOffset>
            </wp:positionV>
            <wp:extent cx="460375" cy="579120"/>
            <wp:effectExtent l="0" t="2222"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6795"/>
                    <a:stretch/>
                  </pic:blipFill>
                  <pic:spPr bwMode="auto">
                    <a:xfrm rot="5400000" flipV="1">
                      <a:off x="0" y="0"/>
                      <a:ext cx="460375"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D5" w:rsidRPr="00313A4C">
        <w:rPr>
          <w:noProof/>
        </w:rPr>
        <w:drawing>
          <wp:anchor distT="0" distB="0" distL="114300" distR="114300" simplePos="0" relativeHeight="251686912" behindDoc="0" locked="0" layoutInCell="1" allowOverlap="1" wp14:anchorId="0015D776" wp14:editId="1E5DD355">
            <wp:simplePos x="0" y="0"/>
            <wp:positionH relativeFrom="column">
              <wp:posOffset>505141</wp:posOffset>
            </wp:positionH>
            <wp:positionV relativeFrom="paragraph">
              <wp:posOffset>39371</wp:posOffset>
            </wp:positionV>
            <wp:extent cx="460375" cy="581092"/>
            <wp:effectExtent l="0" t="3175"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t="-1" b="6622"/>
                    <a:stretch/>
                  </pic:blipFill>
                  <pic:spPr bwMode="auto">
                    <a:xfrm rot="5400000">
                      <a:off x="0" y="0"/>
                      <a:ext cx="460375" cy="581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1A0">
        <w:rPr>
          <w:noProof/>
        </w:rPr>
        <mc:AlternateContent>
          <mc:Choice Requires="wps">
            <w:drawing>
              <wp:anchor distT="0" distB="0" distL="114300" distR="114300" simplePos="0" relativeHeight="251672576" behindDoc="0" locked="0" layoutInCell="1" allowOverlap="1" wp14:anchorId="49F7597B" wp14:editId="0877BD83">
                <wp:simplePos x="0" y="0"/>
                <wp:positionH relativeFrom="margin">
                  <wp:posOffset>4149090</wp:posOffset>
                </wp:positionH>
                <wp:positionV relativeFrom="paragraph">
                  <wp:posOffset>6350</wp:posOffset>
                </wp:positionV>
                <wp:extent cx="1530985" cy="2771775"/>
                <wp:effectExtent l="38100" t="38100" r="31115" b="47625"/>
                <wp:wrapNone/>
                <wp:docPr id="31" name="Rectangle 31"/>
                <wp:cNvGraphicFramePr/>
                <a:graphic xmlns:a="http://schemas.openxmlformats.org/drawingml/2006/main">
                  <a:graphicData uri="http://schemas.microsoft.com/office/word/2010/wordprocessingShape">
                    <wps:wsp>
                      <wps:cNvSpPr/>
                      <wps:spPr>
                        <a:xfrm>
                          <a:off x="0" y="0"/>
                          <a:ext cx="1530985" cy="2771775"/>
                        </a:xfrm>
                        <a:prstGeom prst="rect">
                          <a:avLst/>
                        </a:prstGeom>
                        <a:pattFill prst="pct10">
                          <a:fgClr>
                            <a:schemeClr val="accent1"/>
                          </a:fgClr>
                          <a:bgClr>
                            <a:schemeClr val="bg1"/>
                          </a:bgClr>
                        </a:patt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D0B3" id="Rectangle 31" o:spid="_x0000_s1026" style="position:absolute;margin-left:326.7pt;margin-top:.5pt;width:120.55pt;height:2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" fillcolor="#4472c4 [3204]" strokecolor="#1f3763 [1604]" strokeweight="6pt">
                <v:fill r:id="rId17" o:title="" color2="white [3212]" type="pattern"/>
                <w10:wrap anchorx="margin"/>
              </v:rect>
            </w:pict>
          </mc:Fallback>
        </mc:AlternateContent>
      </w:r>
      <w:r w:rsidR="003009F1">
        <w:rPr>
          <w:noProof/>
        </w:rPr>
        <mc:AlternateContent>
          <mc:Choice Requires="wps">
            <w:drawing>
              <wp:anchor distT="0" distB="0" distL="114300" distR="114300" simplePos="0" relativeHeight="251667456" behindDoc="0" locked="0" layoutInCell="1" allowOverlap="1" wp14:anchorId="60E4395A" wp14:editId="5FA5865C">
                <wp:simplePos x="0" y="0"/>
                <wp:positionH relativeFrom="column">
                  <wp:posOffset>360045</wp:posOffset>
                </wp:positionH>
                <wp:positionV relativeFrom="paragraph">
                  <wp:posOffset>26823</wp:posOffset>
                </wp:positionV>
                <wp:extent cx="5938" cy="2749137"/>
                <wp:effectExtent l="76200" t="38100" r="70485" b="51435"/>
                <wp:wrapNone/>
                <wp:docPr id="28" name="Connecteur droit avec flèche 28"/>
                <wp:cNvGraphicFramePr/>
                <a:graphic xmlns:a="http://schemas.openxmlformats.org/drawingml/2006/main">
                  <a:graphicData uri="http://schemas.microsoft.com/office/word/2010/wordprocessingShape">
                    <wps:wsp>
                      <wps:cNvCnPr/>
                      <wps:spPr>
                        <a:xfrm flipH="1">
                          <a:off x="0" y="0"/>
                          <a:ext cx="5938" cy="274913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F1A03" id="_x0000_t32" coordsize="21600,21600" o:spt="32" o:oned="t" path="m,l21600,21600e" filled="f">
                <v:path arrowok="t" fillok="f" o:connecttype="none"/>
                <o:lock v:ext="edit" shapetype="t"/>
              </v:shapetype>
              <v:shape id="Connecteur droit avec flèche 28" o:spid="_x0000_s1026" type="#_x0000_t32" style="position:absolute;margin-left:28.35pt;margin-top:2.1pt;width:.45pt;height:216.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4624" behindDoc="0" locked="0" layoutInCell="1" allowOverlap="1" wp14:anchorId="33DB6613" wp14:editId="2DB13E99">
                <wp:simplePos x="0" y="0"/>
                <wp:positionH relativeFrom="margin">
                  <wp:posOffset>4134917</wp:posOffset>
                </wp:positionH>
                <wp:positionV relativeFrom="paragraph">
                  <wp:posOffset>24486</wp:posOffset>
                </wp:positionV>
                <wp:extent cx="1530985" cy="2720644"/>
                <wp:effectExtent l="0" t="0" r="12065" b="22860"/>
                <wp:wrapNone/>
                <wp:docPr id="32" name="Rectangle 32"/>
                <wp:cNvGraphicFramePr/>
                <a:graphic xmlns:a="http://schemas.openxmlformats.org/drawingml/2006/main">
                  <a:graphicData uri="http://schemas.microsoft.com/office/word/2010/wordprocessingShape">
                    <wps:wsp>
                      <wps:cNvSpPr/>
                      <wps:spPr>
                        <a:xfrm>
                          <a:off x="0" y="0"/>
                          <a:ext cx="1530985" cy="2720644"/>
                        </a:xfrm>
                        <a:prstGeom prst="rect">
                          <a:avLst/>
                        </a:prstGeom>
                        <a:pattFill prst="pct10">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DB6" id="Rectangle 32" o:spid="_x0000_s1026" style="position:absolute;margin-left:325.6pt;margin-top:1.95pt;width:120.55pt;height:21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" fillcolor="#4472c4 [3204]" strokecolor="#1f3763 [1604]" strokeweight="2pt">
                <v:fill r:id="rId18" o:title="" color2="white [3212]" type="pattern"/>
                <w10:wrap anchorx="margin"/>
              </v:rect>
            </w:pict>
          </mc:Fallback>
        </mc:AlternateContent>
      </w:r>
      <w:r w:rsidR="003009F1">
        <w:rPr>
          <w:noProof/>
        </w:rPr>
        <mc:AlternateContent>
          <mc:Choice Requires="wps">
            <w:drawing>
              <wp:anchor distT="0" distB="0" distL="114300" distR="114300" simplePos="0" relativeHeight="251665408" behindDoc="0" locked="0" layoutInCell="1" allowOverlap="1" wp14:anchorId="4D38537D" wp14:editId="7C6BFA17">
                <wp:simplePos x="0" y="0"/>
                <wp:positionH relativeFrom="margin">
                  <wp:posOffset>485521</wp:posOffset>
                </wp:positionH>
                <wp:positionV relativeFrom="paragraph">
                  <wp:posOffset>6350</wp:posOffset>
                </wp:positionV>
                <wp:extent cx="3667125" cy="27717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3667125" cy="2771775"/>
                        </a:xfrm>
                        <a:prstGeom prst="rect">
                          <a:avLst/>
                        </a:prstGeom>
                        <a:pattFill prst="pct10">
                          <a:fgClr>
                            <a:schemeClr val="accent1"/>
                          </a:fgClr>
                          <a:bgClr>
                            <a:schemeClr val="bg1"/>
                          </a:bgClr>
                        </a:pattFill>
                        <a:ln w="76200" cmpd="sng"/>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A77D" id="Rectangle 10" o:spid="_x0000_s1026" style="position:absolute;margin-left:38.25pt;margin-top:.5pt;width:288.75pt;height:21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" fillcolor="#4472c4 [3204]" strokecolor="#1f3763 [1604]" strokeweight="6pt">
                <v:fill r:id="rId17" o:title="" color2="white [3212]" type="pattern"/>
                <w10:wrap anchorx="margin"/>
              </v:rect>
            </w:pict>
          </mc:Fallback>
        </mc:AlternateContent>
      </w:r>
    </w:p>
    <w:p w14:paraId="3DFC6006" w14:textId="0EE33EE7" w:rsidR="00AC370A" w:rsidRDefault="00AC370A" w:rsidP="006A1955"/>
    <w:p w14:paraId="04CC68E6" w14:textId="53B46739" w:rsidR="00AC370A" w:rsidRDefault="00AC370A" w:rsidP="006A1955"/>
    <w:p w14:paraId="64C8F51D" w14:textId="3C33EA71" w:rsidR="00AC370A" w:rsidRDefault="00DE78B3" w:rsidP="006A1955">
      <w:r>
        <w:rPr>
          <w:noProof/>
        </w:rPr>
        <mc:AlternateContent>
          <mc:Choice Requires="wps">
            <w:drawing>
              <wp:anchor distT="0" distB="0" distL="114300" distR="114300" simplePos="0" relativeHeight="251702272" behindDoc="0" locked="0" layoutInCell="1" allowOverlap="1" wp14:anchorId="3F3AA457" wp14:editId="0D91B163">
                <wp:simplePos x="0" y="0"/>
                <wp:positionH relativeFrom="margin">
                  <wp:posOffset>489585</wp:posOffset>
                </wp:positionH>
                <wp:positionV relativeFrom="paragraph">
                  <wp:posOffset>10795</wp:posOffset>
                </wp:positionV>
                <wp:extent cx="1031358" cy="44656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E85BF45" w14:textId="5B0EED03" w:rsidR="00DE78B3" w:rsidRPr="003009F1" w:rsidRDefault="00DE78B3" w:rsidP="00DE78B3">
                            <w:pPr>
                              <w:rPr>
                                <w:i/>
                                <w:iCs/>
                              </w:rPr>
                            </w:pPr>
                            <w:r>
                              <w:rPr>
                                <w:i/>
                                <w:iCs/>
                              </w:rPr>
                              <w:t>Afficheur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457" id="Zone de texte 48" o:spid="_x0000_s1028" type="#_x0000_t202" style="position:absolute;margin-left:38.55pt;margin-top:.85pt;width:81.2pt;height:3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mqNQIAAF8EAAAOAAAAZHJzL2Uyb0RvYy54bWysVF9v2jAQf5+072D5fSRA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" filled="f" stroked="f" strokeweight=".5pt">
                <v:textbox>
                  <w:txbxContent>
                    <w:p w14:paraId="7E85BF45" w14:textId="5B0EED03" w:rsidR="00DE78B3" w:rsidRPr="003009F1" w:rsidRDefault="00DE78B3" w:rsidP="00DE78B3">
                      <w:pPr>
                        <w:rPr>
                          <w:i/>
                          <w:iCs/>
                        </w:rPr>
                      </w:pPr>
                      <w:r>
                        <w:rPr>
                          <w:i/>
                          <w:iCs/>
                        </w:rPr>
                        <w:t>Afficheur LCD</w:t>
                      </w:r>
                    </w:p>
                  </w:txbxContent>
                </v:textbox>
                <w10:wrap anchorx="margin"/>
              </v:shape>
            </w:pict>
          </mc:Fallback>
        </mc:AlternateContent>
      </w:r>
      <w:r w:rsidR="00344712">
        <w:rPr>
          <w:noProof/>
        </w:rPr>
        <w:drawing>
          <wp:anchor distT="0" distB="0" distL="114300" distR="114300" simplePos="0" relativeHeight="251693056" behindDoc="0" locked="0" layoutInCell="1" allowOverlap="1" wp14:anchorId="31B4E6E8" wp14:editId="372A913D">
            <wp:simplePos x="0" y="0"/>
            <wp:positionH relativeFrom="column">
              <wp:posOffset>4079240</wp:posOffset>
            </wp:positionH>
            <wp:positionV relativeFrom="paragraph">
              <wp:posOffset>284480</wp:posOffset>
            </wp:positionV>
            <wp:extent cx="474453" cy="474453"/>
            <wp:effectExtent l="0" t="0" r="0" b="1905"/>
            <wp:wrapNone/>
            <wp:docPr id="42" name="Graphique 42" descr="Antenne relais téléph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lltowe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4453" cy="474453"/>
                    </a:xfrm>
                    <a:prstGeom prst="rect">
                      <a:avLst/>
                    </a:prstGeom>
                  </pic:spPr>
                </pic:pic>
              </a:graphicData>
            </a:graphic>
            <wp14:sizeRelH relativeFrom="margin">
              <wp14:pctWidth>0</wp14:pctWidth>
            </wp14:sizeRelH>
            <wp14:sizeRelV relativeFrom="margin">
              <wp14:pctHeight>0</wp14:pctHeight>
            </wp14:sizeRelV>
          </wp:anchor>
        </w:drawing>
      </w:r>
      <w:r w:rsidR="003009F1">
        <w:rPr>
          <w:noProof/>
        </w:rPr>
        <mc:AlternateContent>
          <mc:Choice Requires="wps">
            <w:drawing>
              <wp:anchor distT="0" distB="0" distL="114300" distR="114300" simplePos="0" relativeHeight="251668480" behindDoc="0" locked="0" layoutInCell="1" allowOverlap="1" wp14:anchorId="29730D68" wp14:editId="19FD0AAC">
                <wp:simplePos x="0" y="0"/>
                <wp:positionH relativeFrom="margin">
                  <wp:align>left</wp:align>
                </wp:positionH>
                <wp:positionV relativeFrom="paragraph">
                  <wp:posOffset>247015</wp:posOffset>
                </wp:positionV>
                <wp:extent cx="439387" cy="27313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8A9C0F8" w14:textId="3E5DBA00" w:rsidR="003009F1" w:rsidRPr="003009F1" w:rsidRDefault="003009F1">
                            <w:pPr>
                              <w:rPr>
                                <w:i/>
                                <w:iCs/>
                              </w:rPr>
                            </w:pPr>
                            <w:r w:rsidRPr="003009F1">
                              <w:rPr>
                                <w:i/>
                                <w:iCs/>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0D68" id="Zone de texte 29" o:spid="_x0000_s1029" type="#_x0000_t202" style="position:absolute;margin-left:0;margin-top:19.45pt;width:34.6pt;height:21.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" filled="f" stroked="f" strokeweight=".5pt">
                <v:textbox>
                  <w:txbxContent>
                    <w:p w14:paraId="78A9C0F8" w14:textId="3E5DBA00" w:rsidR="003009F1" w:rsidRPr="003009F1" w:rsidRDefault="003009F1">
                      <w:pPr>
                        <w:rPr>
                          <w:i/>
                          <w:iCs/>
                        </w:rPr>
                      </w:pPr>
                      <w:r w:rsidRPr="003009F1">
                        <w:rPr>
                          <w:i/>
                          <w:iCs/>
                        </w:rPr>
                        <w:t>4m</w:t>
                      </w:r>
                    </w:p>
                  </w:txbxContent>
                </v:textbox>
                <w10:wrap anchorx="margin"/>
              </v:shape>
            </w:pict>
          </mc:Fallback>
        </mc:AlternateContent>
      </w:r>
    </w:p>
    <w:p w14:paraId="712D561E" w14:textId="3B166981" w:rsidR="003009F1" w:rsidRDefault="00DE78B3" w:rsidP="006A1955">
      <w:r>
        <w:rPr>
          <w:noProof/>
        </w:rPr>
        <mc:AlternateContent>
          <mc:Choice Requires="wps">
            <w:drawing>
              <wp:anchor distT="0" distB="0" distL="114300" distR="114300" simplePos="0" relativeHeight="251708416" behindDoc="0" locked="0" layoutInCell="1" allowOverlap="1" wp14:anchorId="11AFB212" wp14:editId="3B54BDB3">
                <wp:simplePos x="0" y="0"/>
                <wp:positionH relativeFrom="margin">
                  <wp:posOffset>4381704</wp:posOffset>
                </wp:positionH>
                <wp:positionV relativeFrom="paragraph">
                  <wp:posOffset>145694</wp:posOffset>
                </wp:positionV>
                <wp:extent cx="1031358" cy="446567"/>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0F981CAC" w14:textId="564551BD" w:rsidR="00DE78B3" w:rsidRPr="00DE78B3" w:rsidRDefault="00DE78B3" w:rsidP="00DE78B3">
                            <w:pPr>
                              <w:rPr>
                                <w:b/>
                                <w:bCs/>
                                <w:i/>
                                <w:iCs/>
                              </w:rPr>
                            </w:pPr>
                            <w:r w:rsidRPr="00DE78B3">
                              <w:rPr>
                                <w:b/>
                                <w:bCs/>
                                <w:i/>
                                <w:iCs/>
                              </w:rPr>
                              <w:t>Routeur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B212" id="Zone de texte 51" o:spid="_x0000_s1030" type="#_x0000_t202" style="position:absolute;margin-left:345pt;margin-top:11.45pt;width:81.2pt;height:3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" filled="f" stroked="f" strokeweight=".5pt">
                <v:textbox>
                  <w:txbxContent>
                    <w:p w14:paraId="0F981CAC" w14:textId="564551BD" w:rsidR="00DE78B3" w:rsidRPr="00DE78B3" w:rsidRDefault="00DE78B3" w:rsidP="00DE78B3">
                      <w:pPr>
                        <w:rPr>
                          <w:b/>
                          <w:bCs/>
                          <w:i/>
                          <w:iCs/>
                        </w:rPr>
                      </w:pPr>
                      <w:r w:rsidRPr="00DE78B3">
                        <w:rPr>
                          <w:b/>
                          <w:bCs/>
                          <w:i/>
                          <w:iCs/>
                        </w:rPr>
                        <w:t>Routeur Wi-Fi</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E84355E" wp14:editId="1EB70A83">
                <wp:simplePos x="0" y="0"/>
                <wp:positionH relativeFrom="column">
                  <wp:posOffset>579445</wp:posOffset>
                </wp:positionH>
                <wp:positionV relativeFrom="paragraph">
                  <wp:posOffset>22860</wp:posOffset>
                </wp:positionV>
                <wp:extent cx="191386" cy="191386"/>
                <wp:effectExtent l="0" t="0" r="18415" b="18415"/>
                <wp:wrapNone/>
                <wp:docPr id="45" name="Ellipse 45"/>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C5E1B" id="Ellipse 45" o:spid="_x0000_s1026" style="position:absolute;margin-left:45.65pt;margin-top:1.8pt;width:15.05pt;height:1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AmA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81792" behindDoc="0" locked="0" layoutInCell="1" allowOverlap="1" wp14:anchorId="58D26668" wp14:editId="1EDF8BCB">
                <wp:simplePos x="0" y="0"/>
                <wp:positionH relativeFrom="column">
                  <wp:posOffset>1669339</wp:posOffset>
                </wp:positionH>
                <wp:positionV relativeFrom="paragraph">
                  <wp:posOffset>22707</wp:posOffset>
                </wp:positionV>
                <wp:extent cx="1360627" cy="27313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60627" cy="273133"/>
                        </a:xfrm>
                        <a:prstGeom prst="rect">
                          <a:avLst/>
                        </a:prstGeom>
                        <a:noFill/>
                        <a:ln w="6350">
                          <a:noFill/>
                        </a:ln>
                      </wps:spPr>
                      <wps:txb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6668" id="Zone de texte 37" o:spid="_x0000_s1031" type="#_x0000_t202" style="position:absolute;margin-left:131.45pt;margin-top:1.8pt;width:107.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MrNQIAAF8EAAAOAAAAZHJzL2Uyb0RvYy54bWysVF9v2jAQf5+072D5fSQQ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" filled="f" stroked="f" strokeweight=".5pt">
                <v:textbo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v:textbox>
              </v:shape>
            </w:pict>
          </mc:Fallback>
        </mc:AlternateContent>
      </w:r>
    </w:p>
    <w:p w14:paraId="0853C082" w14:textId="5903F2CA" w:rsidR="003009F1" w:rsidRDefault="003009F1" w:rsidP="006A1955"/>
    <w:p w14:paraId="7EF8A58E" w14:textId="38D801F0" w:rsidR="003009F1" w:rsidRDefault="003009F1" w:rsidP="006A1955"/>
    <w:p w14:paraId="2EBBCBE9" w14:textId="78CFC80F" w:rsidR="003009F1" w:rsidRDefault="00344712" w:rsidP="006A1955">
      <w:r>
        <w:rPr>
          <w:noProof/>
        </w:rPr>
        <mc:AlternateContent>
          <mc:Choice Requires="wps">
            <w:drawing>
              <wp:anchor distT="0" distB="0" distL="114300" distR="114300" simplePos="0" relativeHeight="251683840" behindDoc="0" locked="0" layoutInCell="1" allowOverlap="1" wp14:anchorId="14CC9549" wp14:editId="2DD597D5">
                <wp:simplePos x="0" y="0"/>
                <wp:positionH relativeFrom="column">
                  <wp:posOffset>4198883</wp:posOffset>
                </wp:positionH>
                <wp:positionV relativeFrom="paragraph">
                  <wp:posOffset>10592</wp:posOffset>
                </wp:positionV>
                <wp:extent cx="1347318" cy="490119"/>
                <wp:effectExtent l="0" t="0" r="0" b="5715"/>
                <wp:wrapNone/>
                <wp:docPr id="38" name="Zone de texte 38"/>
                <wp:cNvGraphicFramePr/>
                <a:graphic xmlns:a="http://schemas.openxmlformats.org/drawingml/2006/main">
                  <a:graphicData uri="http://schemas.microsoft.com/office/word/2010/wordprocessingShape">
                    <wps:wsp>
                      <wps:cNvSpPr txBox="1"/>
                      <wps:spPr>
                        <a:xfrm>
                          <a:off x="0" y="0"/>
                          <a:ext cx="1347318" cy="490119"/>
                        </a:xfrm>
                        <a:prstGeom prst="rect">
                          <a:avLst/>
                        </a:prstGeom>
                        <a:noFill/>
                        <a:ln w="6350">
                          <a:noFill/>
                        </a:ln>
                      </wps:spPr>
                      <wps:txb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9549" id="Zone de texte 38" o:spid="_x0000_s1032" type="#_x0000_t202" style="position:absolute;margin-left:330.6pt;margin-top:.85pt;width:106.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" filled="f" stroked="f" strokeweight=".5pt">
                <v:textbo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v:textbox>
              </v:shape>
            </w:pict>
          </mc:Fallback>
        </mc:AlternateContent>
      </w:r>
      <w:r w:rsidR="00F505D5" w:rsidRPr="00313A4C">
        <w:rPr>
          <w:noProof/>
        </w:rPr>
        <w:drawing>
          <wp:anchor distT="0" distB="0" distL="114300" distR="114300" simplePos="0" relativeHeight="251684864" behindDoc="0" locked="0" layoutInCell="1" allowOverlap="1" wp14:anchorId="5C6B0819" wp14:editId="2C3E9123">
            <wp:simplePos x="0" y="0"/>
            <wp:positionH relativeFrom="column">
              <wp:posOffset>700646</wp:posOffset>
            </wp:positionH>
            <wp:positionV relativeFrom="paragraph">
              <wp:posOffset>245888</wp:posOffset>
            </wp:positionV>
            <wp:extent cx="460375" cy="57594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7382"/>
                    <a:stretch/>
                  </pic:blipFill>
                  <pic:spPr bwMode="auto">
                    <a:xfrm>
                      <a:off x="0" y="0"/>
                      <a:ext cx="460375"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A4C" w:rsidRPr="00313A4C">
        <w:rPr>
          <w:noProof/>
        </w:rPr>
        <w:drawing>
          <wp:anchor distT="0" distB="0" distL="114300" distR="114300" simplePos="0" relativeHeight="251688960" behindDoc="0" locked="0" layoutInCell="1" allowOverlap="1" wp14:anchorId="7A61B3E1" wp14:editId="6976F4C1">
            <wp:simplePos x="0" y="0"/>
            <wp:positionH relativeFrom="column">
              <wp:posOffset>3649174</wp:posOffset>
            </wp:positionH>
            <wp:positionV relativeFrom="paragraph">
              <wp:posOffset>121167</wp:posOffset>
            </wp:positionV>
            <wp:extent cx="460375" cy="541186"/>
            <wp:effectExtent l="0" t="2222"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12992"/>
                    <a:stretch/>
                  </pic:blipFill>
                  <pic:spPr bwMode="auto">
                    <a:xfrm rot="16200000">
                      <a:off x="0" y="0"/>
                      <a:ext cx="460375" cy="54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7D49E" w14:textId="693082DA" w:rsidR="005D2C15" w:rsidRDefault="004E187E" w:rsidP="005D2C15">
      <w:r>
        <w:rPr>
          <w:noProof/>
        </w:rPr>
        <mc:AlternateContent>
          <mc:Choice Requires="wps">
            <w:drawing>
              <wp:anchor distT="0" distB="0" distL="114300" distR="114300" simplePos="0" relativeHeight="251704320" behindDoc="0" locked="0" layoutInCell="1" allowOverlap="1" wp14:anchorId="1E48F16D" wp14:editId="18A91D06">
                <wp:simplePos x="0" y="0"/>
                <wp:positionH relativeFrom="margin">
                  <wp:posOffset>2084401</wp:posOffset>
                </wp:positionH>
                <wp:positionV relativeFrom="paragraph">
                  <wp:posOffset>12065</wp:posOffset>
                </wp:positionV>
                <wp:extent cx="1031358" cy="446567"/>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48142743" w14:textId="77777777" w:rsidR="00DE78B3" w:rsidRPr="003009F1" w:rsidRDefault="00DE78B3" w:rsidP="00DE78B3">
                            <w:pPr>
                              <w:rPr>
                                <w:i/>
                                <w:iCs/>
                              </w:rPr>
                            </w:pPr>
                            <w:r>
                              <w:rPr>
                                <w:i/>
                                <w:iCs/>
                              </w:rPr>
                              <w:t>Sous-système médaillons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F16D" id="Zone de texte 49" o:spid="_x0000_s1033" type="#_x0000_t202" style="position:absolute;margin-left:164.15pt;margin-top:.95pt;width:81.2pt;height:3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" filled="f" stroked="f" strokeweight=".5pt">
                <v:textbox>
                  <w:txbxContent>
                    <w:p w14:paraId="48142743" w14:textId="77777777" w:rsidR="00DE78B3" w:rsidRPr="003009F1" w:rsidRDefault="00DE78B3" w:rsidP="00DE78B3">
                      <w:pPr>
                        <w:rPr>
                          <w:i/>
                          <w:iCs/>
                        </w:rPr>
                      </w:pPr>
                      <w:r>
                        <w:rPr>
                          <w:i/>
                          <w:iCs/>
                        </w:rPr>
                        <w:t>Sous-système médaillons</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98D1465" wp14:editId="176EE8C7">
                <wp:simplePos x="0" y="0"/>
                <wp:positionH relativeFrom="column">
                  <wp:posOffset>1972386</wp:posOffset>
                </wp:positionH>
                <wp:positionV relativeFrom="paragraph">
                  <wp:posOffset>195605</wp:posOffset>
                </wp:positionV>
                <wp:extent cx="191386" cy="191386"/>
                <wp:effectExtent l="0" t="0" r="18415" b="18415"/>
                <wp:wrapNone/>
                <wp:docPr id="47" name="Ellipse 47"/>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F9D45" id="Ellipse 47" o:spid="_x0000_s1026" style="position:absolute;margin-left:155.3pt;margin-top:15.4pt;width:15.05pt;height:1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76672" behindDoc="0" locked="0" layoutInCell="1" allowOverlap="1" wp14:anchorId="26CE106B" wp14:editId="6F261874">
                <wp:simplePos x="0" y="0"/>
                <wp:positionH relativeFrom="column">
                  <wp:posOffset>4126230</wp:posOffset>
                </wp:positionH>
                <wp:positionV relativeFrom="paragraph">
                  <wp:posOffset>446405</wp:posOffset>
                </wp:positionV>
                <wp:extent cx="0" cy="227566"/>
                <wp:effectExtent l="0" t="0" r="38100" b="20320"/>
                <wp:wrapNone/>
                <wp:docPr id="34" name="Connecteur droit 34"/>
                <wp:cNvGraphicFramePr/>
                <a:graphic xmlns:a="http://schemas.openxmlformats.org/drawingml/2006/main">
                  <a:graphicData uri="http://schemas.microsoft.com/office/word/2010/wordprocessingShape">
                    <wps:wsp>
                      <wps:cNvCnPr/>
                      <wps:spPr>
                        <a:xfrm>
                          <a:off x="0" y="0"/>
                          <a:ext cx="0" cy="2275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7909" id="Connecteur droit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4.9pt,35.15pt" to="324.9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" strokecolor="black [3213]" strokeweight="1.5pt">
                <v:stroke joinstyle="miter"/>
              </v:line>
            </w:pict>
          </mc:Fallback>
        </mc:AlternateContent>
      </w:r>
      <w:r w:rsidR="003009F1">
        <w:rPr>
          <w:noProof/>
        </w:rPr>
        <mc:AlternateContent>
          <mc:Choice Requires="wps">
            <w:drawing>
              <wp:anchor distT="0" distB="0" distL="114300" distR="114300" simplePos="0" relativeHeight="251679744" behindDoc="0" locked="0" layoutInCell="1" allowOverlap="1" wp14:anchorId="1AC8BE08" wp14:editId="4E5D768B">
                <wp:simplePos x="0" y="0"/>
                <wp:positionH relativeFrom="column">
                  <wp:posOffset>4780651</wp:posOffset>
                </wp:positionH>
                <wp:positionV relativeFrom="paragraph">
                  <wp:posOffset>545580</wp:posOffset>
                </wp:positionV>
                <wp:extent cx="439387" cy="273133"/>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471B92C4" w14:textId="0761B427" w:rsidR="003009F1" w:rsidRPr="003009F1" w:rsidRDefault="003009F1" w:rsidP="003009F1">
                            <w:pPr>
                              <w:rPr>
                                <w:i/>
                                <w:iCs/>
                              </w:rPr>
                            </w:pPr>
                            <w:r>
                              <w:rPr>
                                <w:i/>
                                <w:iCs/>
                              </w:rPr>
                              <w:t>2</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BE08" id="Zone de texte 36" o:spid="_x0000_s1034" type="#_x0000_t202" style="position:absolute;margin-left:376.45pt;margin-top:42.95pt;width:34.6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" filled="f" stroked="f" strokeweight=".5pt">
                <v:textbox>
                  <w:txbxContent>
                    <w:p w14:paraId="471B92C4" w14:textId="0761B427" w:rsidR="003009F1" w:rsidRPr="003009F1" w:rsidRDefault="003009F1" w:rsidP="003009F1">
                      <w:pPr>
                        <w:rPr>
                          <w:i/>
                          <w:iCs/>
                        </w:rPr>
                      </w:pPr>
                      <w:r>
                        <w:rPr>
                          <w:i/>
                          <w:iCs/>
                        </w:rPr>
                        <w:t>2</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75648" behindDoc="0" locked="0" layoutInCell="1" allowOverlap="1" wp14:anchorId="6C72AA21" wp14:editId="15D38CBC">
                <wp:simplePos x="0" y="0"/>
                <wp:positionH relativeFrom="column">
                  <wp:posOffset>4176395</wp:posOffset>
                </wp:positionH>
                <wp:positionV relativeFrom="paragraph">
                  <wp:posOffset>608965</wp:posOffset>
                </wp:positionV>
                <wp:extent cx="1559560" cy="0"/>
                <wp:effectExtent l="38100" t="76200" r="21590" b="95250"/>
                <wp:wrapNone/>
                <wp:docPr id="33" name="Connecteur droit avec flèche 33"/>
                <wp:cNvGraphicFramePr/>
                <a:graphic xmlns:a="http://schemas.openxmlformats.org/drawingml/2006/main">
                  <a:graphicData uri="http://schemas.microsoft.com/office/word/2010/wordprocessingShape">
                    <wps:wsp>
                      <wps:cNvCnPr/>
                      <wps:spPr>
                        <a:xfrm>
                          <a:off x="0" y="0"/>
                          <a:ext cx="15595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7D64" id="Connecteur droit avec flèche 33" o:spid="_x0000_s1026" type="#_x0000_t32" style="position:absolute;margin-left:328.85pt;margin-top:47.95pt;width:122.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0528" behindDoc="0" locked="0" layoutInCell="1" allowOverlap="1" wp14:anchorId="33B76524" wp14:editId="78D2375A">
                <wp:simplePos x="0" y="0"/>
                <wp:positionH relativeFrom="column">
                  <wp:posOffset>2027199</wp:posOffset>
                </wp:positionH>
                <wp:positionV relativeFrom="paragraph">
                  <wp:posOffset>556895</wp:posOffset>
                </wp:positionV>
                <wp:extent cx="439387" cy="27313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41589CE" w14:textId="6C4F187A" w:rsidR="003009F1" w:rsidRPr="003009F1" w:rsidRDefault="003009F1" w:rsidP="003009F1">
                            <w:pPr>
                              <w:rPr>
                                <w:i/>
                                <w:iCs/>
                              </w:rPr>
                            </w:pPr>
                            <w:r>
                              <w:rPr>
                                <w:i/>
                                <w:iCs/>
                              </w:rPr>
                              <w:t>5</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6524" id="Zone de texte 30" o:spid="_x0000_s1035" type="#_x0000_t202" style="position:absolute;margin-left:159.6pt;margin-top:43.85pt;width:34.6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" filled="f" stroked="f" strokeweight=".5pt">
                <v:textbox>
                  <w:txbxContent>
                    <w:p w14:paraId="741589CE" w14:textId="6C4F187A" w:rsidR="003009F1" w:rsidRPr="003009F1" w:rsidRDefault="003009F1" w:rsidP="003009F1">
                      <w:pPr>
                        <w:rPr>
                          <w:i/>
                          <w:iCs/>
                        </w:rPr>
                      </w:pPr>
                      <w:r>
                        <w:rPr>
                          <w:i/>
                          <w:iCs/>
                        </w:rPr>
                        <w:t>5</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66432" behindDoc="0" locked="0" layoutInCell="1" allowOverlap="1" wp14:anchorId="35F691C0" wp14:editId="4F751C90">
                <wp:simplePos x="0" y="0"/>
                <wp:positionH relativeFrom="column">
                  <wp:posOffset>443662</wp:posOffset>
                </wp:positionH>
                <wp:positionV relativeFrom="paragraph">
                  <wp:posOffset>607695</wp:posOffset>
                </wp:positionV>
                <wp:extent cx="3638550" cy="0"/>
                <wp:effectExtent l="3810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6385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CFA7" id="Connecteur droit avec flèche 24" o:spid="_x0000_s1026" type="#_x0000_t32" style="position:absolute;margin-left:34.95pt;margin-top:47.85pt;width:28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" strokecolor="black [3213]" strokeweight=".5pt">
                <v:stroke startarrow="block" endarrow="block" joinstyle="miter"/>
              </v:shape>
            </w:pict>
          </mc:Fallback>
        </mc:AlternateContent>
      </w:r>
    </w:p>
    <w:p w14:paraId="70E54771" w14:textId="3FC4A5D1" w:rsidR="005D2C15" w:rsidRDefault="005D2C15" w:rsidP="005D2C15"/>
    <w:p w14:paraId="115C9E79" w14:textId="1A702A93" w:rsidR="005D2C15" w:rsidRDefault="00A53DD5" w:rsidP="00A53DD5">
      <w:pPr>
        <w:pStyle w:val="Titre2"/>
        <w:numPr>
          <w:ilvl w:val="0"/>
          <w:numId w:val="10"/>
        </w:numPr>
        <w:ind w:left="284" w:hanging="284"/>
      </w:pPr>
      <w:bookmarkStart w:id="8" w:name="_Toc40172499"/>
      <w:r>
        <w:lastRenderedPageBreak/>
        <w:t>L’antenne du routeur :</w:t>
      </w:r>
      <w:bookmarkEnd w:id="8"/>
    </w:p>
    <w:p w14:paraId="4C0E5344" w14:textId="2C810DE5" w:rsidR="00A53DD5" w:rsidRDefault="00A53DD5" w:rsidP="00CE1EF0">
      <w:pPr>
        <w:jc w:val="both"/>
      </w:pPr>
      <w:r>
        <w:t xml:space="preserve">L’antenne intégrée à ce routeur est de type </w:t>
      </w:r>
      <w:r w:rsidRPr="00A53DD5">
        <w:rPr>
          <w:b/>
          <w:bCs/>
        </w:rPr>
        <w:t>ANT2511AC</w:t>
      </w:r>
      <w:r>
        <w:t>.</w:t>
      </w:r>
    </w:p>
    <w:p w14:paraId="6DFED4BE" w14:textId="03341230" w:rsidR="00A53DD5" w:rsidRDefault="00A53DD5" w:rsidP="00CE1EF0">
      <w:pPr>
        <w:jc w:val="both"/>
      </w:pPr>
      <w:r>
        <w:t>Elle dispose de caractéristiques plus détaillées que celles du routeur. Après plusieurs recherches sur l’antenne individuelle, les informations techniques sont recueillies dans le tableau ci-dessous :</w:t>
      </w:r>
    </w:p>
    <w:tbl>
      <w:tblPr>
        <w:tblStyle w:val="Grilledutableau"/>
        <w:tblW w:w="0" w:type="auto"/>
        <w:jc w:val="center"/>
        <w:tblLook w:val="04A0" w:firstRow="1" w:lastRow="0" w:firstColumn="1" w:lastColumn="0" w:noHBand="0" w:noVBand="1"/>
      </w:tblPr>
      <w:tblGrid>
        <w:gridCol w:w="4022"/>
        <w:gridCol w:w="3774"/>
      </w:tblGrid>
      <w:tr w:rsidR="00A53DD5" w14:paraId="2CAF18F5" w14:textId="77777777" w:rsidTr="00A53DD5">
        <w:trPr>
          <w:jc w:val="center"/>
        </w:trPr>
        <w:tc>
          <w:tcPr>
            <w:tcW w:w="4022" w:type="dxa"/>
          </w:tcPr>
          <w:p w14:paraId="2BF51F63" w14:textId="14302508" w:rsidR="00A53DD5" w:rsidRDefault="00A53DD5" w:rsidP="00A53DD5">
            <w:pPr>
              <w:jc w:val="center"/>
            </w:pPr>
            <w:r>
              <w:t>Mode Wi-Fi :</w:t>
            </w:r>
          </w:p>
        </w:tc>
        <w:tc>
          <w:tcPr>
            <w:tcW w:w="3774" w:type="dxa"/>
          </w:tcPr>
          <w:p w14:paraId="75C1F3B3" w14:textId="5B921051" w:rsidR="00A53DD5" w:rsidRDefault="00A53DD5" w:rsidP="00A53DD5">
            <w:pPr>
              <w:jc w:val="center"/>
            </w:pPr>
            <w:r>
              <w:t>802.11 a/b/g/n/</w:t>
            </w:r>
            <w:proofErr w:type="spellStart"/>
            <w:r>
              <w:t>ac</w:t>
            </w:r>
            <w:proofErr w:type="spellEnd"/>
          </w:p>
        </w:tc>
      </w:tr>
      <w:tr w:rsidR="00A53DD5" w14:paraId="09335717" w14:textId="77777777" w:rsidTr="00A53DD5">
        <w:trPr>
          <w:jc w:val="center"/>
        </w:trPr>
        <w:tc>
          <w:tcPr>
            <w:tcW w:w="4022" w:type="dxa"/>
          </w:tcPr>
          <w:p w14:paraId="545D3D74" w14:textId="373FF670" w:rsidR="00A53DD5" w:rsidRDefault="00A53DD5" w:rsidP="00A53DD5">
            <w:pPr>
              <w:jc w:val="center"/>
            </w:pPr>
            <w:r>
              <w:t>Plage de fréquences :</w:t>
            </w:r>
          </w:p>
        </w:tc>
        <w:tc>
          <w:tcPr>
            <w:tcW w:w="3774" w:type="dxa"/>
          </w:tcPr>
          <w:p w14:paraId="180B6BCD" w14:textId="0B2F1F1E" w:rsidR="00A53DD5" w:rsidRDefault="00A53DD5" w:rsidP="00A53DD5">
            <w:pPr>
              <w:jc w:val="center"/>
            </w:pPr>
            <w:r>
              <w:t>2,4 à 2,5 GHz et 4,9 à 5,85 GHz</w:t>
            </w:r>
          </w:p>
        </w:tc>
      </w:tr>
      <w:tr w:rsidR="00A53DD5" w14:paraId="574F4B31" w14:textId="77777777" w:rsidTr="00A53DD5">
        <w:trPr>
          <w:jc w:val="center"/>
        </w:trPr>
        <w:tc>
          <w:tcPr>
            <w:tcW w:w="4022" w:type="dxa"/>
          </w:tcPr>
          <w:p w14:paraId="11A0C900" w14:textId="3A576FEA" w:rsidR="00A53DD5" w:rsidRDefault="00A53DD5" w:rsidP="00A53DD5">
            <w:pPr>
              <w:jc w:val="center"/>
            </w:pPr>
            <w:r>
              <w:t>Gain :</w:t>
            </w:r>
          </w:p>
        </w:tc>
        <w:tc>
          <w:tcPr>
            <w:tcW w:w="3774" w:type="dxa"/>
          </w:tcPr>
          <w:p w14:paraId="604BCEF4" w14:textId="049347E0" w:rsidR="00344712" w:rsidRDefault="00A53DD5" w:rsidP="00344712">
            <w:pPr>
              <w:jc w:val="center"/>
            </w:pPr>
            <w:r>
              <w:t xml:space="preserve">2,5 </w:t>
            </w:r>
            <w:proofErr w:type="spellStart"/>
            <w:r>
              <w:t>dBi</w:t>
            </w:r>
            <w:proofErr w:type="spellEnd"/>
            <w:r>
              <w:t xml:space="preserve"> (2,4 GHz) et 4 </w:t>
            </w:r>
            <w:proofErr w:type="spellStart"/>
            <w:r>
              <w:t>dBi</w:t>
            </w:r>
            <w:proofErr w:type="spellEnd"/>
            <w:r>
              <w:t xml:space="preserve"> (5 GHz)</w:t>
            </w:r>
          </w:p>
        </w:tc>
      </w:tr>
      <w:tr w:rsidR="00344712" w14:paraId="0C389379" w14:textId="77777777" w:rsidTr="00A53DD5">
        <w:trPr>
          <w:jc w:val="center"/>
        </w:trPr>
        <w:tc>
          <w:tcPr>
            <w:tcW w:w="4022" w:type="dxa"/>
          </w:tcPr>
          <w:p w14:paraId="2E1FF810" w14:textId="49E56AAD" w:rsidR="00344712" w:rsidRDefault="00344712" w:rsidP="00A53DD5">
            <w:pPr>
              <w:jc w:val="center"/>
            </w:pPr>
            <w:r>
              <w:t>Puissance d’émission :</w:t>
            </w:r>
          </w:p>
        </w:tc>
        <w:tc>
          <w:tcPr>
            <w:tcW w:w="3774" w:type="dxa"/>
          </w:tcPr>
          <w:p w14:paraId="1B7C5794" w14:textId="378A64CA" w:rsidR="00344712" w:rsidRDefault="00344712" w:rsidP="00344712">
            <w:pPr>
              <w:jc w:val="center"/>
            </w:pPr>
            <w:r>
              <w:t>20 dBm</w:t>
            </w:r>
          </w:p>
        </w:tc>
      </w:tr>
      <w:tr w:rsidR="00A53DD5" w14:paraId="361B6300" w14:textId="77777777" w:rsidTr="00A53DD5">
        <w:trPr>
          <w:jc w:val="center"/>
        </w:trPr>
        <w:tc>
          <w:tcPr>
            <w:tcW w:w="4022" w:type="dxa"/>
          </w:tcPr>
          <w:p w14:paraId="18048DDD" w14:textId="16096ADE" w:rsidR="00A53DD5" w:rsidRDefault="00A53DD5" w:rsidP="00A53DD5">
            <w:pPr>
              <w:jc w:val="center"/>
            </w:pPr>
            <w:r>
              <w:t>Rayon d’ajustement :</w:t>
            </w:r>
          </w:p>
        </w:tc>
        <w:tc>
          <w:tcPr>
            <w:tcW w:w="3774" w:type="dxa"/>
          </w:tcPr>
          <w:p w14:paraId="01C322D1" w14:textId="15A773A3" w:rsidR="00A53DD5" w:rsidRDefault="00A53DD5" w:rsidP="00A53DD5">
            <w:pPr>
              <w:jc w:val="center"/>
            </w:pPr>
            <w:r w:rsidRPr="00A53DD5">
              <w:t>Horizontal 360</w:t>
            </w:r>
            <w:r w:rsidR="00344712">
              <w:t>°</w:t>
            </w:r>
            <w:r w:rsidRPr="00A53DD5">
              <w:t xml:space="preserve"> Vertical 75</w:t>
            </w:r>
            <w:r w:rsidR="00344712">
              <w:t>°</w:t>
            </w:r>
            <w:r w:rsidRPr="00A53DD5">
              <w:t xml:space="preserve"> (2.4 GHz) et Horizontal 360</w:t>
            </w:r>
            <w:r w:rsidR="00344712">
              <w:t>°</w:t>
            </w:r>
            <w:r w:rsidRPr="00A53DD5">
              <w:t xml:space="preserve"> Vertical 22,5</w:t>
            </w:r>
            <w:r w:rsidR="00344712">
              <w:t>°</w:t>
            </w:r>
            <w:r w:rsidRPr="00A53DD5">
              <w:t xml:space="preserve"> (5 GHz)</w:t>
            </w:r>
          </w:p>
        </w:tc>
      </w:tr>
      <w:tr w:rsidR="00A53DD5" w14:paraId="5EE512A4" w14:textId="77777777" w:rsidTr="00A53DD5">
        <w:trPr>
          <w:jc w:val="center"/>
        </w:trPr>
        <w:tc>
          <w:tcPr>
            <w:tcW w:w="4022" w:type="dxa"/>
          </w:tcPr>
          <w:p w14:paraId="53B1BDE2" w14:textId="301DB8A4" w:rsidR="00A53DD5" w:rsidRDefault="00A53DD5" w:rsidP="00A53DD5">
            <w:pPr>
              <w:jc w:val="center"/>
            </w:pPr>
            <w:r>
              <w:t>Polarisation :</w:t>
            </w:r>
          </w:p>
        </w:tc>
        <w:tc>
          <w:tcPr>
            <w:tcW w:w="3774" w:type="dxa"/>
          </w:tcPr>
          <w:p w14:paraId="64CE717F" w14:textId="200BC655" w:rsidR="00A53DD5" w:rsidRDefault="00A53DD5" w:rsidP="00A53DD5">
            <w:pPr>
              <w:jc w:val="center"/>
            </w:pPr>
            <w:r>
              <w:t>Linéaire ; Verticale</w:t>
            </w:r>
          </w:p>
        </w:tc>
      </w:tr>
      <w:tr w:rsidR="00A53DD5" w14:paraId="5D4C5700" w14:textId="77777777" w:rsidTr="00A53DD5">
        <w:trPr>
          <w:jc w:val="center"/>
        </w:trPr>
        <w:tc>
          <w:tcPr>
            <w:tcW w:w="4022" w:type="dxa"/>
          </w:tcPr>
          <w:p w14:paraId="150900F0" w14:textId="02557AA7" w:rsidR="00A53DD5" w:rsidRDefault="00A53DD5" w:rsidP="00A53DD5">
            <w:pPr>
              <w:jc w:val="center"/>
            </w:pPr>
            <w:r>
              <w:t>Connecteurs :</w:t>
            </w:r>
          </w:p>
        </w:tc>
        <w:tc>
          <w:tcPr>
            <w:tcW w:w="3774" w:type="dxa"/>
          </w:tcPr>
          <w:p w14:paraId="1575A51F" w14:textId="276CB130" w:rsidR="00A53DD5" w:rsidRDefault="00A53DD5" w:rsidP="00A53DD5">
            <w:pPr>
              <w:jc w:val="center"/>
            </w:pPr>
            <w:r>
              <w:t>Prise RP-SMA (SMA inversé mâle)</w:t>
            </w:r>
          </w:p>
        </w:tc>
      </w:tr>
      <w:tr w:rsidR="00A53DD5" w14:paraId="2CD0C82F" w14:textId="77777777" w:rsidTr="00A53DD5">
        <w:trPr>
          <w:jc w:val="center"/>
        </w:trPr>
        <w:tc>
          <w:tcPr>
            <w:tcW w:w="4022" w:type="dxa"/>
          </w:tcPr>
          <w:p w14:paraId="54B27271" w14:textId="244F0E65" w:rsidR="00A53DD5" w:rsidRDefault="00A53DD5" w:rsidP="00A53DD5">
            <w:pPr>
              <w:jc w:val="center"/>
            </w:pPr>
            <w:r>
              <w:t>Direction :</w:t>
            </w:r>
          </w:p>
        </w:tc>
        <w:tc>
          <w:tcPr>
            <w:tcW w:w="3774" w:type="dxa"/>
          </w:tcPr>
          <w:p w14:paraId="5CDD31EA" w14:textId="72183EB3" w:rsidR="00A53DD5" w:rsidRDefault="00A53DD5" w:rsidP="00A53DD5">
            <w:pPr>
              <w:jc w:val="center"/>
            </w:pPr>
            <w:r>
              <w:t>Omnidirectionnelle.</w:t>
            </w:r>
          </w:p>
        </w:tc>
      </w:tr>
    </w:tbl>
    <w:p w14:paraId="77540A4C" w14:textId="272A5569" w:rsidR="00A53DD5" w:rsidRDefault="00A53DD5" w:rsidP="00A53DD5"/>
    <w:p w14:paraId="1E1B64B4" w14:textId="57309861" w:rsidR="00A53DD5" w:rsidRDefault="00A53DD5" w:rsidP="00CE1EF0">
      <w:pPr>
        <w:jc w:val="both"/>
      </w:pPr>
      <w:r>
        <w:t>Premièrement, nous allons étudier la directivité de l’antenne. Il s’agit de la portée d’émission des ces ondes (et parallèlement de réception). Comme pour les microphones, il existe plusieurs types de directivités.</w:t>
      </w:r>
    </w:p>
    <w:p w14:paraId="7E52983A" w14:textId="0D4F300F" w:rsidR="00A53DD5" w:rsidRDefault="00A53DD5" w:rsidP="00A53DD5">
      <w:r>
        <w:t>Voici les principaux :</w:t>
      </w:r>
    </w:p>
    <w:p w14:paraId="35F6FAE6" w14:textId="37610E2E" w:rsidR="00CE1EF0" w:rsidRDefault="00CE1EF0" w:rsidP="00A53DD5">
      <w:pPr>
        <w:jc w:val="center"/>
      </w:pPr>
      <w:r w:rsidRPr="00CE1EF0">
        <w:rPr>
          <w:noProof/>
        </w:rPr>
        <w:drawing>
          <wp:anchor distT="0" distB="0" distL="114300" distR="114300" simplePos="0" relativeHeight="251692032" behindDoc="1" locked="0" layoutInCell="1" allowOverlap="1" wp14:anchorId="53E7609C" wp14:editId="007CEA57">
            <wp:simplePos x="0" y="0"/>
            <wp:positionH relativeFrom="margin">
              <wp:posOffset>857238</wp:posOffset>
            </wp:positionH>
            <wp:positionV relativeFrom="paragraph">
              <wp:posOffset>3810</wp:posOffset>
            </wp:positionV>
            <wp:extent cx="5172797" cy="3343742"/>
            <wp:effectExtent l="0" t="0" r="889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797" cy="3343742"/>
                    </a:xfrm>
                    <a:prstGeom prst="rect">
                      <a:avLst/>
                    </a:prstGeom>
                  </pic:spPr>
                </pic:pic>
              </a:graphicData>
            </a:graphic>
          </wp:anchor>
        </w:drawing>
      </w:r>
    </w:p>
    <w:p w14:paraId="39F48C36" w14:textId="4E3CD84F" w:rsidR="00CE1EF0" w:rsidRDefault="00CE1EF0" w:rsidP="00A53DD5">
      <w:pPr>
        <w:jc w:val="center"/>
      </w:pPr>
    </w:p>
    <w:p w14:paraId="0F704113" w14:textId="52EF387D" w:rsidR="00CE1EF0" w:rsidRDefault="00CE1EF0" w:rsidP="00A53DD5">
      <w:pPr>
        <w:jc w:val="center"/>
      </w:pPr>
    </w:p>
    <w:p w14:paraId="3C644304" w14:textId="66709C51" w:rsidR="00CE1EF0" w:rsidRDefault="00CE1EF0" w:rsidP="00A53DD5">
      <w:pPr>
        <w:jc w:val="center"/>
      </w:pPr>
    </w:p>
    <w:p w14:paraId="58BE4DA1" w14:textId="105B4DA7" w:rsidR="00CE1EF0" w:rsidRDefault="00CE1EF0" w:rsidP="00A53DD5">
      <w:pPr>
        <w:jc w:val="center"/>
      </w:pPr>
    </w:p>
    <w:p w14:paraId="12F63A0E" w14:textId="77777777" w:rsidR="00CE1EF0" w:rsidRDefault="00CE1EF0" w:rsidP="00A53DD5">
      <w:pPr>
        <w:jc w:val="center"/>
      </w:pPr>
    </w:p>
    <w:p w14:paraId="31F36639" w14:textId="0735D60B" w:rsidR="00A53DD5" w:rsidRDefault="00A53DD5" w:rsidP="00A53DD5">
      <w:pPr>
        <w:jc w:val="center"/>
      </w:pPr>
    </w:p>
    <w:p w14:paraId="4234E409" w14:textId="021D0F81" w:rsidR="00A53DD5" w:rsidRDefault="00A53DD5" w:rsidP="00A53DD5"/>
    <w:p w14:paraId="2FE8805C" w14:textId="77777777" w:rsidR="00A53DD5" w:rsidRPr="00A53DD5" w:rsidRDefault="00A53DD5" w:rsidP="00A53DD5"/>
    <w:p w14:paraId="60B7FE8C" w14:textId="17A39AC8" w:rsidR="005D2C15" w:rsidRDefault="005D2C15" w:rsidP="005D2C15"/>
    <w:p w14:paraId="7A75B1C3" w14:textId="10316E25" w:rsidR="00CE1EF0" w:rsidRDefault="00CE1EF0" w:rsidP="005D2C15"/>
    <w:p w14:paraId="535B2EEC" w14:textId="6C23F763" w:rsidR="00CE1EF0" w:rsidRDefault="00CE1EF0" w:rsidP="005D2C15"/>
    <w:tbl>
      <w:tblPr>
        <w:tblStyle w:val="Grilledutableau"/>
        <w:tblpPr w:leftFromText="141" w:rightFromText="141" w:vertAnchor="page" w:horzAnchor="margin" w:tblpY="10420"/>
        <w:tblW w:w="0" w:type="auto"/>
        <w:tblLook w:val="04A0" w:firstRow="1" w:lastRow="0" w:firstColumn="1" w:lastColumn="0" w:noHBand="0" w:noVBand="1"/>
      </w:tblPr>
      <w:tblGrid>
        <w:gridCol w:w="562"/>
        <w:gridCol w:w="1753"/>
      </w:tblGrid>
      <w:tr w:rsidR="00CE1EF0" w14:paraId="6905FD2E" w14:textId="77777777" w:rsidTr="00CE1EF0">
        <w:tc>
          <w:tcPr>
            <w:tcW w:w="562" w:type="dxa"/>
          </w:tcPr>
          <w:p w14:paraId="718A57C2" w14:textId="34C1D5BB" w:rsidR="00CE1EF0" w:rsidRPr="00CE1EF0" w:rsidRDefault="00CE1EF0" w:rsidP="00CE1EF0">
            <w:pPr>
              <w:jc w:val="center"/>
              <w:rPr>
                <w:b/>
                <w:bCs/>
              </w:rPr>
            </w:pPr>
            <w:r w:rsidRPr="00CE1EF0">
              <w:rPr>
                <w:b/>
                <w:bCs/>
              </w:rPr>
              <w:t>1</w:t>
            </w:r>
          </w:p>
        </w:tc>
        <w:tc>
          <w:tcPr>
            <w:tcW w:w="1701" w:type="dxa"/>
          </w:tcPr>
          <w:p w14:paraId="6355AE20" w14:textId="3BE3821D" w:rsidR="00CE1EF0" w:rsidRPr="00CE1EF0" w:rsidRDefault="00CE1EF0" w:rsidP="00CE1EF0">
            <w:pPr>
              <w:jc w:val="center"/>
              <w:rPr>
                <w:i/>
                <w:iCs/>
              </w:rPr>
            </w:pPr>
            <w:r w:rsidRPr="00CE1EF0">
              <w:rPr>
                <w:i/>
                <w:iCs/>
              </w:rPr>
              <w:t>Omnidirectionnel</w:t>
            </w:r>
          </w:p>
        </w:tc>
      </w:tr>
      <w:tr w:rsidR="00CE1EF0" w14:paraId="39F9782C" w14:textId="77777777" w:rsidTr="00CE1EF0">
        <w:tc>
          <w:tcPr>
            <w:tcW w:w="562" w:type="dxa"/>
          </w:tcPr>
          <w:p w14:paraId="25CEBBB5" w14:textId="0B3123A1" w:rsidR="00CE1EF0" w:rsidRPr="00CE1EF0" w:rsidRDefault="00CE1EF0" w:rsidP="00CE1EF0">
            <w:pPr>
              <w:jc w:val="center"/>
              <w:rPr>
                <w:b/>
                <w:bCs/>
              </w:rPr>
            </w:pPr>
            <w:r w:rsidRPr="00CE1EF0">
              <w:rPr>
                <w:b/>
                <w:bCs/>
              </w:rPr>
              <w:t>2</w:t>
            </w:r>
          </w:p>
        </w:tc>
        <w:tc>
          <w:tcPr>
            <w:tcW w:w="1701" w:type="dxa"/>
          </w:tcPr>
          <w:p w14:paraId="0703DB1C" w14:textId="33670909" w:rsidR="00CE1EF0" w:rsidRPr="00CE1EF0" w:rsidRDefault="00CE1EF0" w:rsidP="00CE1EF0">
            <w:pPr>
              <w:jc w:val="center"/>
              <w:rPr>
                <w:i/>
                <w:iCs/>
              </w:rPr>
            </w:pPr>
            <w:r w:rsidRPr="00CE1EF0">
              <w:rPr>
                <w:i/>
                <w:iCs/>
              </w:rPr>
              <w:t>Cardioïde</w:t>
            </w:r>
          </w:p>
        </w:tc>
      </w:tr>
      <w:tr w:rsidR="00CE1EF0" w14:paraId="6302EC5F" w14:textId="77777777" w:rsidTr="00CE1EF0">
        <w:tc>
          <w:tcPr>
            <w:tcW w:w="562" w:type="dxa"/>
          </w:tcPr>
          <w:p w14:paraId="3283EFE6" w14:textId="77308FE8" w:rsidR="00CE1EF0" w:rsidRPr="00CE1EF0" w:rsidRDefault="00CE1EF0" w:rsidP="00CE1EF0">
            <w:pPr>
              <w:jc w:val="center"/>
              <w:rPr>
                <w:b/>
                <w:bCs/>
              </w:rPr>
            </w:pPr>
            <w:r w:rsidRPr="00CE1EF0">
              <w:rPr>
                <w:b/>
                <w:bCs/>
              </w:rPr>
              <w:t>3</w:t>
            </w:r>
          </w:p>
        </w:tc>
        <w:tc>
          <w:tcPr>
            <w:tcW w:w="1701" w:type="dxa"/>
          </w:tcPr>
          <w:p w14:paraId="0A972213" w14:textId="74B57286" w:rsidR="00CE1EF0" w:rsidRPr="00CE1EF0" w:rsidRDefault="00CE1EF0" w:rsidP="00CE1EF0">
            <w:pPr>
              <w:jc w:val="center"/>
              <w:rPr>
                <w:i/>
                <w:iCs/>
              </w:rPr>
            </w:pPr>
            <w:proofErr w:type="spellStart"/>
            <w:r w:rsidRPr="00CE1EF0">
              <w:rPr>
                <w:i/>
                <w:iCs/>
              </w:rPr>
              <w:t>Supercardioïde</w:t>
            </w:r>
            <w:proofErr w:type="spellEnd"/>
          </w:p>
        </w:tc>
      </w:tr>
      <w:tr w:rsidR="00CE1EF0" w14:paraId="7F0393B7" w14:textId="77777777" w:rsidTr="00CE1EF0">
        <w:tc>
          <w:tcPr>
            <w:tcW w:w="562" w:type="dxa"/>
          </w:tcPr>
          <w:p w14:paraId="0232DE91" w14:textId="1D0DAEDF" w:rsidR="00CE1EF0" w:rsidRPr="00CE1EF0" w:rsidRDefault="00CE1EF0" w:rsidP="00CE1EF0">
            <w:pPr>
              <w:jc w:val="center"/>
              <w:rPr>
                <w:b/>
                <w:bCs/>
              </w:rPr>
            </w:pPr>
            <w:r w:rsidRPr="00CE1EF0">
              <w:rPr>
                <w:b/>
                <w:bCs/>
              </w:rPr>
              <w:t>4</w:t>
            </w:r>
          </w:p>
        </w:tc>
        <w:tc>
          <w:tcPr>
            <w:tcW w:w="1701" w:type="dxa"/>
          </w:tcPr>
          <w:p w14:paraId="74912349" w14:textId="492EA2CC" w:rsidR="00CE1EF0" w:rsidRPr="00CE1EF0" w:rsidRDefault="00CE1EF0" w:rsidP="00CE1EF0">
            <w:pPr>
              <w:jc w:val="center"/>
              <w:rPr>
                <w:i/>
                <w:iCs/>
              </w:rPr>
            </w:pPr>
            <w:proofErr w:type="spellStart"/>
            <w:r w:rsidRPr="00CE1EF0">
              <w:rPr>
                <w:i/>
                <w:iCs/>
              </w:rPr>
              <w:t>Hypercardioïde</w:t>
            </w:r>
            <w:proofErr w:type="spellEnd"/>
          </w:p>
        </w:tc>
      </w:tr>
      <w:tr w:rsidR="00CE1EF0" w14:paraId="51E5AA45" w14:textId="77777777" w:rsidTr="00CE1EF0">
        <w:tc>
          <w:tcPr>
            <w:tcW w:w="562" w:type="dxa"/>
          </w:tcPr>
          <w:p w14:paraId="4746CF7D" w14:textId="30FA5098" w:rsidR="00CE1EF0" w:rsidRPr="00CE1EF0" w:rsidRDefault="00CE1EF0" w:rsidP="00CE1EF0">
            <w:pPr>
              <w:jc w:val="center"/>
              <w:rPr>
                <w:b/>
                <w:bCs/>
              </w:rPr>
            </w:pPr>
            <w:r w:rsidRPr="00CE1EF0">
              <w:rPr>
                <w:b/>
                <w:bCs/>
              </w:rPr>
              <w:t>5</w:t>
            </w:r>
          </w:p>
        </w:tc>
        <w:tc>
          <w:tcPr>
            <w:tcW w:w="1701" w:type="dxa"/>
          </w:tcPr>
          <w:p w14:paraId="0292B991" w14:textId="0E5151A2" w:rsidR="00CE1EF0" w:rsidRPr="00CE1EF0" w:rsidRDefault="00CE1EF0" w:rsidP="00CE1EF0">
            <w:pPr>
              <w:jc w:val="center"/>
              <w:rPr>
                <w:i/>
                <w:iCs/>
              </w:rPr>
            </w:pPr>
            <w:r w:rsidRPr="00CE1EF0">
              <w:rPr>
                <w:i/>
                <w:iCs/>
              </w:rPr>
              <w:t>Bidirectionnel</w:t>
            </w:r>
          </w:p>
        </w:tc>
      </w:tr>
    </w:tbl>
    <w:p w14:paraId="3AD68122" w14:textId="5336C2C0" w:rsidR="00CE1EF0" w:rsidRDefault="00CE1EF0" w:rsidP="005D2C15"/>
    <w:p w14:paraId="76DA33F6" w14:textId="19BE7C40" w:rsidR="00CE1EF0" w:rsidRDefault="00CE1EF0" w:rsidP="00CE1EF0">
      <w:pPr>
        <w:jc w:val="both"/>
      </w:pPr>
      <w:r>
        <w:t xml:space="preserve">Ces diagrammes nous permettent de déterminer l’endroit idéal pour placer l’antenne. Notre antenne étant </w:t>
      </w:r>
      <w:r w:rsidRPr="00CE1EF0">
        <w:rPr>
          <w:u w:val="single"/>
        </w:rPr>
        <w:t>omnidirectionnelle</w:t>
      </w:r>
      <w:r>
        <w:t xml:space="preserve">, il serait plus judicieux de la placée au centre de la pièce. </w:t>
      </w:r>
    </w:p>
    <w:p w14:paraId="412FC1E6" w14:textId="611D4D81" w:rsidR="00DE78B3" w:rsidRDefault="000661C8" w:rsidP="000661C8">
      <w:pPr>
        <w:jc w:val="both"/>
      </w:pPr>
      <w:r>
        <w:t xml:space="preserve">Deux plages de fréquences sont disponibles avec cette antenne, le 2,4 GHz ou le 5 GHz. Cependant, celle-ci ayant destination dans un bâtiment public (mairie), il est probable que d’autres équipements fonctionnent sur le 5 GHz (alarme intrusion, vidéosurveillance, alarme incendie…). De plus, tous les appareils informatiques </w:t>
      </w:r>
      <w:r>
        <w:lastRenderedPageBreak/>
        <w:t xml:space="preserve">n’acceptent pas le 5 GHz. Le choix de la plage de fréquence se porte ainsi sur le 2,4 GHz pour des raisons de perturbations et de compatibilité. </w:t>
      </w:r>
    </w:p>
    <w:p w14:paraId="724213DC" w14:textId="00640246" w:rsidR="00DE78B3" w:rsidRDefault="00826936" w:rsidP="000661C8">
      <w:pPr>
        <w:jc w:val="both"/>
      </w:pPr>
      <w:r w:rsidRPr="00DE78B3">
        <w:rPr>
          <w:noProof/>
        </w:rPr>
        <w:drawing>
          <wp:anchor distT="0" distB="0" distL="114300" distR="114300" simplePos="0" relativeHeight="251694080" behindDoc="0" locked="0" layoutInCell="1" allowOverlap="1" wp14:anchorId="707B0FA8" wp14:editId="08463598">
            <wp:simplePos x="0" y="0"/>
            <wp:positionH relativeFrom="margin">
              <wp:posOffset>-230505</wp:posOffset>
            </wp:positionH>
            <wp:positionV relativeFrom="paragraph">
              <wp:posOffset>393700</wp:posOffset>
            </wp:positionV>
            <wp:extent cx="2423795" cy="2246630"/>
            <wp:effectExtent l="0" t="0" r="0" b="127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3795" cy="2246630"/>
                    </a:xfrm>
                    <a:prstGeom prst="rect">
                      <a:avLst/>
                    </a:prstGeom>
                  </pic:spPr>
                </pic:pic>
              </a:graphicData>
            </a:graphic>
            <wp14:sizeRelH relativeFrom="margin">
              <wp14:pctWidth>0</wp14:pctWidth>
            </wp14:sizeRelH>
            <wp14:sizeRelV relativeFrom="margin">
              <wp14:pctHeight>0</wp14:pctHeight>
            </wp14:sizeRelV>
          </wp:anchor>
        </w:drawing>
      </w:r>
      <w:r w:rsidR="00DE78B3">
        <w:t>Nous allons désormais chercher à savoir si tous les appareils ayant besoin du Wi-Fi le recevront correctement. Pour ce faire, il est nécessaire d’utiliser les faits ci-dessous :</w:t>
      </w:r>
    </w:p>
    <w:p w14:paraId="0443EF37" w14:textId="5C45E4B6" w:rsidR="00DE78B3" w:rsidRDefault="00DE78B3" w:rsidP="000661C8">
      <w:pPr>
        <w:jc w:val="both"/>
      </w:pPr>
    </w:p>
    <w:p w14:paraId="39A1670B" w14:textId="41A84DE3" w:rsidR="00CE1EF0" w:rsidRDefault="004E187E" w:rsidP="005D2C15">
      <w:r>
        <w:rPr>
          <w:noProof/>
        </w:rPr>
        <mc:AlternateContent>
          <mc:Choice Requires="wps">
            <w:drawing>
              <wp:anchor distT="0" distB="0" distL="114300" distR="114300" simplePos="0" relativeHeight="251695104" behindDoc="0" locked="0" layoutInCell="1" allowOverlap="1" wp14:anchorId="3611BC73" wp14:editId="5CAD1AB3">
                <wp:simplePos x="0" y="0"/>
                <wp:positionH relativeFrom="margin">
                  <wp:posOffset>2458720</wp:posOffset>
                </wp:positionH>
                <wp:positionV relativeFrom="paragraph">
                  <wp:posOffset>30607</wp:posOffset>
                </wp:positionV>
                <wp:extent cx="3883099" cy="714597"/>
                <wp:effectExtent l="19050" t="19050" r="22225" b="28575"/>
                <wp:wrapNone/>
                <wp:docPr id="44" name="Rectangle 44"/>
                <wp:cNvGraphicFramePr/>
                <a:graphic xmlns:a="http://schemas.openxmlformats.org/drawingml/2006/main">
                  <a:graphicData uri="http://schemas.microsoft.com/office/word/2010/wordprocessingShape">
                    <wps:wsp>
                      <wps:cNvSpPr/>
                      <wps:spPr>
                        <a:xfrm>
                          <a:off x="0" y="0"/>
                          <a:ext cx="3883099" cy="714597"/>
                        </a:xfrm>
                        <a:prstGeom prst="rect">
                          <a:avLst/>
                        </a:prstGeom>
                        <a:solidFill>
                          <a:schemeClr val="accent4">
                            <a:lumMod val="60000"/>
                            <a:lumOff val="4000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25063FBC" w:rsidR="00DE78B3" w:rsidRPr="00DE78B3" w:rsidRDefault="00DE78B3" w:rsidP="00DE78B3">
                            <w:pPr>
                              <w:jc w:val="center"/>
                              <w:rPr>
                                <w:b/>
                                <w:bCs/>
                                <w:color w:val="FF0000"/>
                                <w:sz w:val="24"/>
                                <w:szCs w:val="24"/>
                              </w:rPr>
                            </w:pPr>
                            <w:r w:rsidRPr="00DE78B3">
                              <w:rPr>
                                <w:b/>
                                <w:bCs/>
                                <w:color w:val="FF0000"/>
                                <w:sz w:val="24"/>
                                <w:szCs w:val="24"/>
                              </w:rPr>
                              <w:t>92,45+20*LOG10(</w:t>
                            </w:r>
                            <w:proofErr w:type="spellStart"/>
                            <w:r w:rsidRPr="00826936">
                              <w:rPr>
                                <w:b/>
                                <w:bCs/>
                                <w:i/>
                                <w:iCs/>
                                <w:color w:val="FF0000"/>
                                <w:sz w:val="24"/>
                                <w:szCs w:val="24"/>
                              </w:rPr>
                              <w:t>Freq</w:t>
                            </w:r>
                            <w:proofErr w:type="spellEnd"/>
                            <w:r w:rsidRPr="00826936">
                              <w:rPr>
                                <w:b/>
                                <w:bCs/>
                                <w:i/>
                                <w:iCs/>
                                <w:color w:val="FF0000"/>
                                <w:sz w:val="24"/>
                                <w:szCs w:val="24"/>
                              </w:rPr>
                              <w:t xml:space="preserve"> en </w:t>
                            </w:r>
                            <w:proofErr w:type="gramStart"/>
                            <w:r w:rsidRPr="00826936">
                              <w:rPr>
                                <w:b/>
                                <w:bCs/>
                                <w:i/>
                                <w:iCs/>
                                <w:color w:val="FF0000"/>
                                <w:sz w:val="24"/>
                                <w:szCs w:val="24"/>
                              </w:rPr>
                              <w:t>GHz</w:t>
                            </w:r>
                            <w:r w:rsidRPr="00DE78B3">
                              <w:rPr>
                                <w:b/>
                                <w:bCs/>
                                <w:color w:val="FF0000"/>
                                <w:sz w:val="24"/>
                                <w:szCs w:val="24"/>
                              </w:rPr>
                              <w:t>)+</w:t>
                            </w:r>
                            <w:proofErr w:type="gramEnd"/>
                            <w:r w:rsidRPr="00DE78B3">
                              <w:rPr>
                                <w:b/>
                                <w:bCs/>
                                <w:color w:val="FF0000"/>
                                <w:sz w:val="24"/>
                                <w:szCs w:val="24"/>
                              </w:rPr>
                              <w:t>20*LOG10(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BC73" id="Rectangle 44" o:spid="_x0000_s1036" style="position:absolute;margin-left:193.6pt;margin-top:2.4pt;width:305.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" fillcolor="#ffd966 [1943]" strokecolor="red" strokeweight="2.5pt">
                <v:textbo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25063FBC" w:rsidR="00DE78B3" w:rsidRPr="00DE78B3" w:rsidRDefault="00DE78B3" w:rsidP="00DE78B3">
                      <w:pPr>
                        <w:jc w:val="center"/>
                        <w:rPr>
                          <w:b/>
                          <w:bCs/>
                          <w:color w:val="FF0000"/>
                          <w:sz w:val="24"/>
                          <w:szCs w:val="24"/>
                        </w:rPr>
                      </w:pPr>
                      <w:r w:rsidRPr="00DE78B3">
                        <w:rPr>
                          <w:b/>
                          <w:bCs/>
                          <w:color w:val="FF0000"/>
                          <w:sz w:val="24"/>
                          <w:szCs w:val="24"/>
                        </w:rPr>
                        <w:t>92,45+20*LOG10(</w:t>
                      </w:r>
                      <w:proofErr w:type="spellStart"/>
                      <w:r w:rsidRPr="00826936">
                        <w:rPr>
                          <w:b/>
                          <w:bCs/>
                          <w:i/>
                          <w:iCs/>
                          <w:color w:val="FF0000"/>
                          <w:sz w:val="24"/>
                          <w:szCs w:val="24"/>
                        </w:rPr>
                        <w:t>Freq</w:t>
                      </w:r>
                      <w:proofErr w:type="spellEnd"/>
                      <w:r w:rsidRPr="00826936">
                        <w:rPr>
                          <w:b/>
                          <w:bCs/>
                          <w:i/>
                          <w:iCs/>
                          <w:color w:val="FF0000"/>
                          <w:sz w:val="24"/>
                          <w:szCs w:val="24"/>
                        </w:rPr>
                        <w:t xml:space="preserve"> en </w:t>
                      </w:r>
                      <w:proofErr w:type="gramStart"/>
                      <w:r w:rsidRPr="00826936">
                        <w:rPr>
                          <w:b/>
                          <w:bCs/>
                          <w:i/>
                          <w:iCs/>
                          <w:color w:val="FF0000"/>
                          <w:sz w:val="24"/>
                          <w:szCs w:val="24"/>
                        </w:rPr>
                        <w:t>GHz</w:t>
                      </w:r>
                      <w:r w:rsidRPr="00DE78B3">
                        <w:rPr>
                          <w:b/>
                          <w:bCs/>
                          <w:color w:val="FF0000"/>
                          <w:sz w:val="24"/>
                          <w:szCs w:val="24"/>
                        </w:rPr>
                        <w:t>)+</w:t>
                      </w:r>
                      <w:proofErr w:type="gramEnd"/>
                      <w:r w:rsidRPr="00DE78B3">
                        <w:rPr>
                          <w:b/>
                          <w:bCs/>
                          <w:color w:val="FF0000"/>
                          <w:sz w:val="24"/>
                          <w:szCs w:val="24"/>
                        </w:rPr>
                        <w:t>20*LOG10(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v:textbox>
                <w10:wrap anchorx="margin"/>
              </v:rect>
            </w:pict>
          </mc:Fallback>
        </mc:AlternateContent>
      </w:r>
    </w:p>
    <w:p w14:paraId="0A21E505" w14:textId="505E0310" w:rsidR="00DE78B3" w:rsidRDefault="00DE78B3" w:rsidP="005D2C15"/>
    <w:p w14:paraId="6CB5A152" w14:textId="0EFAB89C" w:rsidR="00DE78B3" w:rsidRDefault="00DE78B3" w:rsidP="005D2C15"/>
    <w:tbl>
      <w:tblPr>
        <w:tblStyle w:val="Grilledutableau"/>
        <w:tblW w:w="0" w:type="auto"/>
        <w:tblInd w:w="5239" w:type="dxa"/>
        <w:tblLook w:val="04A0" w:firstRow="1" w:lastRow="0" w:firstColumn="1" w:lastColumn="0" w:noHBand="0" w:noVBand="1"/>
      </w:tblPr>
      <w:tblGrid>
        <w:gridCol w:w="2553"/>
      </w:tblGrid>
      <w:tr w:rsidR="004E187E" w14:paraId="36D7A65B" w14:textId="77777777" w:rsidTr="004E187E">
        <w:tc>
          <w:tcPr>
            <w:tcW w:w="2553" w:type="dxa"/>
          </w:tcPr>
          <w:p w14:paraId="2251CAA3" w14:textId="619A8E8B" w:rsidR="004E187E" w:rsidRDefault="004E187E" w:rsidP="00826936">
            <w:pPr>
              <w:jc w:val="center"/>
            </w:pPr>
            <w:r>
              <w:t>Interprétation du bilan :</w:t>
            </w:r>
          </w:p>
        </w:tc>
      </w:tr>
      <w:tr w:rsidR="004E187E" w14:paraId="0282BACE" w14:textId="77777777" w:rsidTr="00826936">
        <w:tc>
          <w:tcPr>
            <w:tcW w:w="2553" w:type="dxa"/>
            <w:shd w:val="clear" w:color="auto" w:fill="33CC33"/>
          </w:tcPr>
          <w:p w14:paraId="0A15D46B" w14:textId="329C7A97" w:rsidR="004E187E" w:rsidRDefault="004E187E" w:rsidP="00826936">
            <w:pPr>
              <w:jc w:val="center"/>
            </w:pPr>
            <w:r w:rsidRPr="004E187E">
              <w:t>-</w:t>
            </w:r>
            <w:r w:rsidR="00826936">
              <w:t>10</w:t>
            </w:r>
            <w:r w:rsidRPr="004E187E">
              <w:t xml:space="preserve"> à -77 Excellent</w:t>
            </w:r>
          </w:p>
        </w:tc>
      </w:tr>
      <w:tr w:rsidR="004E187E" w14:paraId="358BABD9" w14:textId="77777777" w:rsidTr="00826936">
        <w:tc>
          <w:tcPr>
            <w:tcW w:w="2553" w:type="dxa"/>
            <w:shd w:val="clear" w:color="auto" w:fill="FFFF00"/>
          </w:tcPr>
          <w:p w14:paraId="6C453192" w14:textId="47942AD3" w:rsidR="004E187E" w:rsidRDefault="004E187E" w:rsidP="00826936">
            <w:pPr>
              <w:jc w:val="center"/>
            </w:pPr>
            <w:r w:rsidRPr="004E187E">
              <w:t>-78 à -86 Bon</w:t>
            </w:r>
          </w:p>
        </w:tc>
      </w:tr>
      <w:tr w:rsidR="004E187E" w14:paraId="710B5D59" w14:textId="77777777" w:rsidTr="00826936">
        <w:tc>
          <w:tcPr>
            <w:tcW w:w="2553" w:type="dxa"/>
            <w:shd w:val="clear" w:color="auto" w:fill="EEA616"/>
          </w:tcPr>
          <w:p w14:paraId="4A4C6D56" w14:textId="3A53699E" w:rsidR="004E187E" w:rsidRDefault="004E187E" w:rsidP="00826936">
            <w:pPr>
              <w:jc w:val="center"/>
            </w:pPr>
            <w:r w:rsidRPr="004E187E">
              <w:t>-87 à -92 Faible</w:t>
            </w:r>
          </w:p>
        </w:tc>
      </w:tr>
      <w:tr w:rsidR="004E187E" w14:paraId="61A1C3D4" w14:textId="77777777" w:rsidTr="00826936">
        <w:tc>
          <w:tcPr>
            <w:tcW w:w="2553" w:type="dxa"/>
            <w:shd w:val="clear" w:color="auto" w:fill="FF0000"/>
          </w:tcPr>
          <w:p w14:paraId="5C0908C1" w14:textId="285FCC05" w:rsidR="004E187E" w:rsidRDefault="004E187E" w:rsidP="00826936">
            <w:pPr>
              <w:jc w:val="center"/>
            </w:pPr>
            <w:r w:rsidRPr="004E187E">
              <w:t>&lt;-93 Nul</w:t>
            </w:r>
          </w:p>
        </w:tc>
      </w:tr>
    </w:tbl>
    <w:p w14:paraId="43F943B2" w14:textId="4CA6E8BE" w:rsidR="00DE78B3" w:rsidRDefault="00DE78B3" w:rsidP="005D2C15"/>
    <w:p w14:paraId="6C15D95A" w14:textId="77777777" w:rsidR="00DE78B3" w:rsidRDefault="00DE78B3" w:rsidP="00826936">
      <w:pPr>
        <w:jc w:val="both"/>
      </w:pPr>
      <w:r>
        <w:t xml:space="preserve">Sur le plan de la salle représenté en page précédente, les trois points (sous-système médaillons, caméra IP et afficheur LCD) ont besoin d’une connectivité suffisante au Wi-Fi. </w:t>
      </w:r>
    </w:p>
    <w:p w14:paraId="4B1BD17A" w14:textId="16706BB1" w:rsidR="00DE78B3" w:rsidRDefault="00DE78B3" w:rsidP="00826936">
      <w:pPr>
        <w:jc w:val="both"/>
      </w:pPr>
      <w:r>
        <w:t>Afin de valider cela, nous allons calculer leur atténuation comme il suit :</w:t>
      </w:r>
    </w:p>
    <w:p w14:paraId="7F06C83B" w14:textId="707C151E" w:rsidR="00DE78B3" w:rsidRDefault="004E187E" w:rsidP="00DE78B3">
      <w:pPr>
        <w:pStyle w:val="Titre4"/>
      </w:pPr>
      <w:r>
        <w:t>Caméra IP</w:t>
      </w:r>
      <w:r w:rsidR="00DE78B3">
        <w:t> :</w:t>
      </w:r>
    </w:p>
    <w:p w14:paraId="6629D9C3" w14:textId="0AC8AAF9" w:rsidR="00DE78B3" w:rsidRDefault="00DE78B3" w:rsidP="005D2C15">
      <w:r>
        <w:t xml:space="preserve"> </w:t>
      </w:r>
      <w:r w:rsidR="004E187E">
        <w:t xml:space="preserve">Atténuation en l’air sec : </w:t>
      </w:r>
      <w:r w:rsidR="004E187E" w:rsidRPr="004E187E">
        <w:t>92,45+20*LOG10(</w:t>
      </w:r>
      <w:r w:rsidR="004E187E" w:rsidRPr="004E187E">
        <w:rPr>
          <w:b/>
          <w:bCs/>
        </w:rPr>
        <w:t>2,</w:t>
      </w:r>
      <w:proofErr w:type="gramStart"/>
      <w:r w:rsidR="004E187E" w:rsidRPr="004E187E">
        <w:rPr>
          <w:b/>
          <w:bCs/>
        </w:rPr>
        <w:t>4</w:t>
      </w:r>
      <w:r w:rsidR="004E187E" w:rsidRPr="004E187E">
        <w:t>)+</w:t>
      </w:r>
      <w:proofErr w:type="gramEnd"/>
      <w:r w:rsidR="004E187E" w:rsidRPr="004E187E">
        <w:t>20*LOG10(</w:t>
      </w:r>
      <w:r w:rsidR="004E187E" w:rsidRPr="004E187E">
        <w:rPr>
          <w:b/>
          <w:bCs/>
        </w:rPr>
        <w:t>0,00</w:t>
      </w:r>
      <w:r w:rsidR="004E187E">
        <w:rPr>
          <w:b/>
          <w:bCs/>
        </w:rPr>
        <w:t>2</w:t>
      </w:r>
      <w:r w:rsidR="004E187E" w:rsidRPr="004E187E">
        <w:t>)</w:t>
      </w:r>
      <w:r w:rsidR="004E187E">
        <w:t xml:space="preserve"> = </w:t>
      </w:r>
      <w:r w:rsidR="004E187E" w:rsidRPr="004E187E">
        <w:rPr>
          <w:b/>
          <w:bCs/>
        </w:rPr>
        <w:t>4</w:t>
      </w:r>
      <w:r w:rsidR="004E187E">
        <w:rPr>
          <w:b/>
          <w:bCs/>
        </w:rPr>
        <w:t>6 dBm</w:t>
      </w:r>
    </w:p>
    <w:tbl>
      <w:tblPr>
        <w:tblStyle w:val="Grilledutableau"/>
        <w:tblW w:w="0" w:type="auto"/>
        <w:jc w:val="center"/>
        <w:tblLook w:val="04A0" w:firstRow="1" w:lastRow="0" w:firstColumn="1" w:lastColumn="0" w:noHBand="0" w:noVBand="1"/>
      </w:tblPr>
      <w:tblGrid>
        <w:gridCol w:w="1838"/>
        <w:gridCol w:w="1701"/>
      </w:tblGrid>
      <w:tr w:rsidR="00DE78B3" w14:paraId="61CCC4C0" w14:textId="77777777" w:rsidTr="00826936">
        <w:trPr>
          <w:jc w:val="center"/>
        </w:trPr>
        <w:tc>
          <w:tcPr>
            <w:tcW w:w="1838" w:type="dxa"/>
            <w:shd w:val="clear" w:color="auto" w:fill="D0CECE" w:themeFill="background2" w:themeFillShade="E6"/>
          </w:tcPr>
          <w:p w14:paraId="64CC5C6A" w14:textId="507402F8" w:rsidR="00DE78B3" w:rsidRDefault="00DE78B3" w:rsidP="005D2C15">
            <w:r>
              <w:t>Source</w:t>
            </w:r>
          </w:p>
        </w:tc>
        <w:tc>
          <w:tcPr>
            <w:tcW w:w="1701" w:type="dxa"/>
            <w:shd w:val="clear" w:color="auto" w:fill="D0CECE" w:themeFill="background2" w:themeFillShade="E6"/>
          </w:tcPr>
          <w:p w14:paraId="0F022EDE" w14:textId="0DCD2E8A" w:rsidR="00DE78B3" w:rsidRDefault="00DE78B3" w:rsidP="005D2C15">
            <w:r>
              <w:t>20 dBm</w:t>
            </w:r>
          </w:p>
        </w:tc>
      </w:tr>
      <w:tr w:rsidR="00DE78B3" w14:paraId="0F9C3F77" w14:textId="77777777" w:rsidTr="00826936">
        <w:trPr>
          <w:jc w:val="center"/>
        </w:trPr>
        <w:tc>
          <w:tcPr>
            <w:tcW w:w="1838" w:type="dxa"/>
          </w:tcPr>
          <w:p w14:paraId="07A4EC3F" w14:textId="3A226A4B" w:rsidR="00DE78B3" w:rsidRDefault="004E187E" w:rsidP="005D2C15">
            <w:r>
              <w:t>2</w:t>
            </w:r>
            <w:r w:rsidR="00DE78B3">
              <w:t xml:space="preserve">m d’air </w:t>
            </w:r>
          </w:p>
        </w:tc>
        <w:tc>
          <w:tcPr>
            <w:tcW w:w="1701" w:type="dxa"/>
          </w:tcPr>
          <w:p w14:paraId="5D07CEFA" w14:textId="0C113699" w:rsidR="00DE78B3" w:rsidRDefault="004E187E" w:rsidP="005D2C15">
            <w:r>
              <w:t>-46 dBm</w:t>
            </w:r>
          </w:p>
        </w:tc>
      </w:tr>
      <w:tr w:rsidR="00DE78B3" w14:paraId="2F64B805" w14:textId="77777777" w:rsidTr="00826936">
        <w:trPr>
          <w:jc w:val="center"/>
        </w:trPr>
        <w:tc>
          <w:tcPr>
            <w:tcW w:w="1838" w:type="dxa"/>
          </w:tcPr>
          <w:p w14:paraId="783B6842" w14:textId="298EDF73" w:rsidR="00DE78B3" w:rsidRDefault="004E187E" w:rsidP="005D2C15">
            <w:r>
              <w:t>Mur en brique</w:t>
            </w:r>
          </w:p>
        </w:tc>
        <w:tc>
          <w:tcPr>
            <w:tcW w:w="1701" w:type="dxa"/>
          </w:tcPr>
          <w:p w14:paraId="1A1B9661" w14:textId="5AE92B53" w:rsidR="00DE78B3" w:rsidRDefault="004E187E" w:rsidP="005D2C15">
            <w:r>
              <w:t>-6 dBm</w:t>
            </w:r>
          </w:p>
        </w:tc>
      </w:tr>
      <w:tr w:rsidR="00DE78B3" w14:paraId="771D91DF" w14:textId="77777777" w:rsidTr="00826936">
        <w:trPr>
          <w:jc w:val="center"/>
        </w:trPr>
        <w:tc>
          <w:tcPr>
            <w:tcW w:w="1838" w:type="dxa"/>
          </w:tcPr>
          <w:p w14:paraId="45F454CF" w14:textId="44E8BD4A" w:rsidR="00DE78B3" w:rsidRDefault="004E187E" w:rsidP="005D2C15">
            <w:r>
              <w:t>Bilan</w:t>
            </w:r>
          </w:p>
        </w:tc>
        <w:tc>
          <w:tcPr>
            <w:tcW w:w="1701" w:type="dxa"/>
          </w:tcPr>
          <w:p w14:paraId="49665D7E" w14:textId="3D316C73" w:rsidR="00DE78B3" w:rsidRDefault="004E187E" w:rsidP="005D2C15">
            <w:r>
              <w:t>-32 dBm</w:t>
            </w:r>
          </w:p>
        </w:tc>
      </w:tr>
      <w:tr w:rsidR="00DE78B3" w14:paraId="2A88CE6E" w14:textId="77777777" w:rsidTr="00826936">
        <w:trPr>
          <w:jc w:val="center"/>
        </w:trPr>
        <w:tc>
          <w:tcPr>
            <w:tcW w:w="1838" w:type="dxa"/>
          </w:tcPr>
          <w:p w14:paraId="447215D1" w14:textId="6027D518" w:rsidR="00DE78B3" w:rsidRDefault="004E187E" w:rsidP="005D2C15">
            <w:r>
              <w:t>Qualité du signal</w:t>
            </w:r>
          </w:p>
        </w:tc>
        <w:tc>
          <w:tcPr>
            <w:tcW w:w="1701" w:type="dxa"/>
            <w:shd w:val="clear" w:color="auto" w:fill="33CC33"/>
          </w:tcPr>
          <w:p w14:paraId="67BBCBDD" w14:textId="49EF1546" w:rsidR="00DE78B3" w:rsidRDefault="00826936" w:rsidP="005D2C15">
            <w:r>
              <w:t>Excellent</w:t>
            </w:r>
          </w:p>
        </w:tc>
      </w:tr>
    </w:tbl>
    <w:p w14:paraId="3E865589" w14:textId="428C3D5D" w:rsidR="00DE78B3" w:rsidRDefault="00DE78B3" w:rsidP="005D2C15"/>
    <w:p w14:paraId="1031E3FB" w14:textId="23D336E6" w:rsidR="00DE78B3" w:rsidRDefault="004E187E" w:rsidP="004E187E">
      <w:pPr>
        <w:pStyle w:val="Titre4"/>
      </w:pPr>
      <w:r>
        <w:t>Afficheur LCD :</w:t>
      </w:r>
    </w:p>
    <w:p w14:paraId="3FF4FB8A" w14:textId="7CB01954" w:rsidR="004E187E" w:rsidRDefault="004E187E" w:rsidP="004E187E">
      <w:r>
        <w:t xml:space="preserve">Atténuation en l’air sec : </w:t>
      </w:r>
      <w:r w:rsidRPr="004E187E">
        <w:t>92,45+20*LOG10(</w:t>
      </w:r>
      <w:r w:rsidRPr="004E187E">
        <w:rPr>
          <w:b/>
          <w:bCs/>
        </w:rPr>
        <w:t>2,</w:t>
      </w:r>
      <w:proofErr w:type="gramStart"/>
      <w:r w:rsidRPr="004E187E">
        <w:rPr>
          <w:b/>
          <w:bCs/>
        </w:rPr>
        <w:t>4</w:t>
      </w:r>
      <w:r w:rsidRPr="004E187E">
        <w:t>)+</w:t>
      </w:r>
      <w:proofErr w:type="gramEnd"/>
      <w:r w:rsidRPr="004E187E">
        <w:t>20*LOG10(</w:t>
      </w:r>
      <w:r w:rsidRPr="004E187E">
        <w:rPr>
          <w:b/>
          <w:bCs/>
        </w:rPr>
        <w:t>0,00</w:t>
      </w:r>
      <w:r>
        <w:rPr>
          <w:b/>
          <w:bCs/>
        </w:rPr>
        <w:t>5</w:t>
      </w:r>
      <w:r w:rsidRPr="004E187E">
        <w:t>)</w:t>
      </w:r>
      <w:r>
        <w:t xml:space="preserve"> = </w:t>
      </w:r>
      <w:r>
        <w:rPr>
          <w:b/>
          <w:bCs/>
        </w:rPr>
        <w:t>54 dBm</w:t>
      </w:r>
    </w:p>
    <w:tbl>
      <w:tblPr>
        <w:tblStyle w:val="Grilledutableau"/>
        <w:tblW w:w="0" w:type="auto"/>
        <w:jc w:val="center"/>
        <w:tblLook w:val="04A0" w:firstRow="1" w:lastRow="0" w:firstColumn="1" w:lastColumn="0" w:noHBand="0" w:noVBand="1"/>
      </w:tblPr>
      <w:tblGrid>
        <w:gridCol w:w="1838"/>
        <w:gridCol w:w="1701"/>
      </w:tblGrid>
      <w:tr w:rsidR="004E187E" w14:paraId="74CF2889" w14:textId="77777777" w:rsidTr="00826936">
        <w:trPr>
          <w:jc w:val="center"/>
        </w:trPr>
        <w:tc>
          <w:tcPr>
            <w:tcW w:w="1838" w:type="dxa"/>
            <w:shd w:val="clear" w:color="auto" w:fill="D0CECE" w:themeFill="background2" w:themeFillShade="E6"/>
          </w:tcPr>
          <w:p w14:paraId="3462A19E" w14:textId="77777777" w:rsidR="004E187E" w:rsidRDefault="004E187E" w:rsidP="00654F43">
            <w:r>
              <w:t>Source</w:t>
            </w:r>
          </w:p>
        </w:tc>
        <w:tc>
          <w:tcPr>
            <w:tcW w:w="1701" w:type="dxa"/>
            <w:shd w:val="clear" w:color="auto" w:fill="D0CECE" w:themeFill="background2" w:themeFillShade="E6"/>
          </w:tcPr>
          <w:p w14:paraId="46DF04FD" w14:textId="77777777" w:rsidR="004E187E" w:rsidRDefault="004E187E" w:rsidP="00654F43">
            <w:r>
              <w:t>20 dBm</w:t>
            </w:r>
          </w:p>
        </w:tc>
      </w:tr>
      <w:tr w:rsidR="004E187E" w14:paraId="5786990F" w14:textId="77777777" w:rsidTr="00826936">
        <w:trPr>
          <w:jc w:val="center"/>
        </w:trPr>
        <w:tc>
          <w:tcPr>
            <w:tcW w:w="1838" w:type="dxa"/>
          </w:tcPr>
          <w:p w14:paraId="4A530CAD" w14:textId="39CE40ED" w:rsidR="004E187E" w:rsidRDefault="004E187E" w:rsidP="00654F43">
            <w:r>
              <w:t xml:space="preserve">5m d’air </w:t>
            </w:r>
          </w:p>
        </w:tc>
        <w:tc>
          <w:tcPr>
            <w:tcW w:w="1701" w:type="dxa"/>
          </w:tcPr>
          <w:p w14:paraId="6F1A1AE4" w14:textId="2D703D68" w:rsidR="004E187E" w:rsidRDefault="004E187E" w:rsidP="00654F43">
            <w:r>
              <w:t>-54 dBm</w:t>
            </w:r>
          </w:p>
        </w:tc>
      </w:tr>
      <w:tr w:rsidR="004E187E" w14:paraId="31D4C5CB" w14:textId="77777777" w:rsidTr="00826936">
        <w:trPr>
          <w:jc w:val="center"/>
        </w:trPr>
        <w:tc>
          <w:tcPr>
            <w:tcW w:w="1838" w:type="dxa"/>
          </w:tcPr>
          <w:p w14:paraId="61AAB495" w14:textId="77777777" w:rsidR="004E187E" w:rsidRDefault="004E187E" w:rsidP="00654F43">
            <w:r>
              <w:t>Mur en brique</w:t>
            </w:r>
          </w:p>
        </w:tc>
        <w:tc>
          <w:tcPr>
            <w:tcW w:w="1701" w:type="dxa"/>
          </w:tcPr>
          <w:p w14:paraId="6CDE93B0" w14:textId="77777777" w:rsidR="004E187E" w:rsidRDefault="004E187E" w:rsidP="00654F43">
            <w:r>
              <w:t>-6 dBm</w:t>
            </w:r>
          </w:p>
        </w:tc>
      </w:tr>
      <w:tr w:rsidR="004E187E" w14:paraId="107E058C" w14:textId="77777777" w:rsidTr="00826936">
        <w:trPr>
          <w:jc w:val="center"/>
        </w:trPr>
        <w:tc>
          <w:tcPr>
            <w:tcW w:w="1838" w:type="dxa"/>
          </w:tcPr>
          <w:p w14:paraId="4AB4C427" w14:textId="77777777" w:rsidR="004E187E" w:rsidRDefault="004E187E" w:rsidP="00654F43">
            <w:r>
              <w:t>Bilan</w:t>
            </w:r>
          </w:p>
        </w:tc>
        <w:tc>
          <w:tcPr>
            <w:tcW w:w="1701" w:type="dxa"/>
          </w:tcPr>
          <w:p w14:paraId="13D5E9FB" w14:textId="1F922A8C" w:rsidR="004E187E" w:rsidRDefault="004E187E" w:rsidP="00654F43">
            <w:r>
              <w:t>-40 dBm</w:t>
            </w:r>
          </w:p>
        </w:tc>
      </w:tr>
      <w:tr w:rsidR="004E187E" w14:paraId="320C7AE3" w14:textId="77777777" w:rsidTr="00826936">
        <w:trPr>
          <w:trHeight w:val="56"/>
          <w:jc w:val="center"/>
        </w:trPr>
        <w:tc>
          <w:tcPr>
            <w:tcW w:w="1838" w:type="dxa"/>
          </w:tcPr>
          <w:p w14:paraId="4DA78AA6" w14:textId="77777777" w:rsidR="004E187E" w:rsidRDefault="004E187E" w:rsidP="00654F43">
            <w:r>
              <w:t>Qualité du signal</w:t>
            </w:r>
          </w:p>
        </w:tc>
        <w:tc>
          <w:tcPr>
            <w:tcW w:w="1701" w:type="dxa"/>
            <w:shd w:val="clear" w:color="auto" w:fill="33CC33"/>
          </w:tcPr>
          <w:p w14:paraId="2F7EE463" w14:textId="4EDCDCCD" w:rsidR="004E187E" w:rsidRDefault="00826936" w:rsidP="00654F43">
            <w:r>
              <w:t>Excellent</w:t>
            </w:r>
          </w:p>
        </w:tc>
      </w:tr>
    </w:tbl>
    <w:p w14:paraId="51E5602E" w14:textId="77777777" w:rsidR="00826936" w:rsidRDefault="00826936" w:rsidP="004E187E">
      <w:pPr>
        <w:pStyle w:val="Titre4"/>
      </w:pPr>
    </w:p>
    <w:p w14:paraId="33C19192" w14:textId="535DD5F1" w:rsidR="00DE78B3" w:rsidRDefault="004E187E" w:rsidP="004E187E">
      <w:pPr>
        <w:pStyle w:val="Titre4"/>
      </w:pPr>
      <w:r>
        <w:t xml:space="preserve">Sous-système médaillons : </w:t>
      </w:r>
    </w:p>
    <w:p w14:paraId="5920A570" w14:textId="2001B601" w:rsidR="004E187E" w:rsidRDefault="004E187E" w:rsidP="004E187E">
      <w:r>
        <w:t xml:space="preserve">Atténuation en l’air sec : </w:t>
      </w:r>
      <w:r w:rsidRPr="004E187E">
        <w:t>92,45+20*LOG10(</w:t>
      </w:r>
      <w:r w:rsidRPr="004E187E">
        <w:rPr>
          <w:b/>
          <w:bCs/>
        </w:rPr>
        <w:t>2,</w:t>
      </w:r>
      <w:proofErr w:type="gramStart"/>
      <w:r w:rsidRPr="004E187E">
        <w:rPr>
          <w:b/>
          <w:bCs/>
        </w:rPr>
        <w:t>4</w:t>
      </w:r>
      <w:r w:rsidRPr="004E187E">
        <w:t>)+</w:t>
      </w:r>
      <w:proofErr w:type="gramEnd"/>
      <w:r w:rsidRPr="004E187E">
        <w:t>20*LOG10(</w:t>
      </w:r>
      <w:r w:rsidRPr="004E187E">
        <w:rPr>
          <w:b/>
          <w:bCs/>
        </w:rPr>
        <w:t>0,00</w:t>
      </w:r>
      <w:r>
        <w:rPr>
          <w:b/>
          <w:bCs/>
        </w:rPr>
        <w:t>3</w:t>
      </w:r>
      <w:r w:rsidRPr="004E187E">
        <w:t>)</w:t>
      </w:r>
      <w:r>
        <w:t xml:space="preserve"> = </w:t>
      </w:r>
      <w:r>
        <w:rPr>
          <w:b/>
          <w:bCs/>
        </w:rPr>
        <w:t>49 dBm</w:t>
      </w:r>
    </w:p>
    <w:tbl>
      <w:tblPr>
        <w:tblStyle w:val="Grilledutableau"/>
        <w:tblW w:w="0" w:type="auto"/>
        <w:jc w:val="center"/>
        <w:tblLook w:val="04A0" w:firstRow="1" w:lastRow="0" w:firstColumn="1" w:lastColumn="0" w:noHBand="0" w:noVBand="1"/>
      </w:tblPr>
      <w:tblGrid>
        <w:gridCol w:w="1838"/>
        <w:gridCol w:w="1701"/>
      </w:tblGrid>
      <w:tr w:rsidR="004E187E" w14:paraId="4D82E548" w14:textId="77777777" w:rsidTr="00826936">
        <w:trPr>
          <w:jc w:val="center"/>
        </w:trPr>
        <w:tc>
          <w:tcPr>
            <w:tcW w:w="1838" w:type="dxa"/>
            <w:shd w:val="clear" w:color="auto" w:fill="D0CECE" w:themeFill="background2" w:themeFillShade="E6"/>
          </w:tcPr>
          <w:p w14:paraId="54779B78" w14:textId="77777777" w:rsidR="004E187E" w:rsidRDefault="004E187E" w:rsidP="00654F43">
            <w:r>
              <w:t>Source</w:t>
            </w:r>
          </w:p>
        </w:tc>
        <w:tc>
          <w:tcPr>
            <w:tcW w:w="1701" w:type="dxa"/>
            <w:shd w:val="clear" w:color="auto" w:fill="D0CECE" w:themeFill="background2" w:themeFillShade="E6"/>
          </w:tcPr>
          <w:p w14:paraId="0B942603" w14:textId="77777777" w:rsidR="004E187E" w:rsidRDefault="004E187E" w:rsidP="00654F43">
            <w:r>
              <w:t>20 dBm</w:t>
            </w:r>
          </w:p>
        </w:tc>
      </w:tr>
      <w:tr w:rsidR="004E187E" w14:paraId="67806111" w14:textId="77777777" w:rsidTr="00826936">
        <w:trPr>
          <w:jc w:val="center"/>
        </w:trPr>
        <w:tc>
          <w:tcPr>
            <w:tcW w:w="1838" w:type="dxa"/>
          </w:tcPr>
          <w:p w14:paraId="31A2CABB" w14:textId="5BB4F54E" w:rsidR="004E187E" w:rsidRDefault="004E187E" w:rsidP="00654F43">
            <w:r>
              <w:t xml:space="preserve">3m d’air </w:t>
            </w:r>
          </w:p>
        </w:tc>
        <w:tc>
          <w:tcPr>
            <w:tcW w:w="1701" w:type="dxa"/>
          </w:tcPr>
          <w:p w14:paraId="4D483E07" w14:textId="15200EA7" w:rsidR="004E187E" w:rsidRDefault="004E187E" w:rsidP="00654F43">
            <w:r>
              <w:t>-49 dBm</w:t>
            </w:r>
          </w:p>
        </w:tc>
      </w:tr>
      <w:tr w:rsidR="004E187E" w14:paraId="2B1E9AE6" w14:textId="77777777" w:rsidTr="00826936">
        <w:trPr>
          <w:jc w:val="center"/>
        </w:trPr>
        <w:tc>
          <w:tcPr>
            <w:tcW w:w="1838" w:type="dxa"/>
          </w:tcPr>
          <w:p w14:paraId="4318B0CD" w14:textId="77777777" w:rsidR="004E187E" w:rsidRDefault="004E187E" w:rsidP="00654F43">
            <w:r>
              <w:t>Mur en brique</w:t>
            </w:r>
          </w:p>
        </w:tc>
        <w:tc>
          <w:tcPr>
            <w:tcW w:w="1701" w:type="dxa"/>
          </w:tcPr>
          <w:p w14:paraId="25438A55" w14:textId="77777777" w:rsidR="004E187E" w:rsidRDefault="004E187E" w:rsidP="00654F43">
            <w:r>
              <w:t>-6 dBm</w:t>
            </w:r>
          </w:p>
        </w:tc>
      </w:tr>
      <w:tr w:rsidR="004E187E" w14:paraId="6D19E67E" w14:textId="77777777" w:rsidTr="00826936">
        <w:trPr>
          <w:jc w:val="center"/>
        </w:trPr>
        <w:tc>
          <w:tcPr>
            <w:tcW w:w="1838" w:type="dxa"/>
          </w:tcPr>
          <w:p w14:paraId="50292FFD" w14:textId="77777777" w:rsidR="004E187E" w:rsidRDefault="004E187E" w:rsidP="00654F43">
            <w:r>
              <w:t>Bilan</w:t>
            </w:r>
          </w:p>
        </w:tc>
        <w:tc>
          <w:tcPr>
            <w:tcW w:w="1701" w:type="dxa"/>
          </w:tcPr>
          <w:p w14:paraId="5722CCDC" w14:textId="63AC8B16" w:rsidR="004E187E" w:rsidRDefault="004E187E" w:rsidP="00654F43">
            <w:r>
              <w:t>-35 dBm</w:t>
            </w:r>
          </w:p>
        </w:tc>
      </w:tr>
      <w:tr w:rsidR="004E187E" w14:paraId="1540B49D" w14:textId="77777777" w:rsidTr="00826936">
        <w:trPr>
          <w:jc w:val="center"/>
        </w:trPr>
        <w:tc>
          <w:tcPr>
            <w:tcW w:w="1838" w:type="dxa"/>
          </w:tcPr>
          <w:p w14:paraId="15AC500F" w14:textId="77777777" w:rsidR="004E187E" w:rsidRDefault="004E187E" w:rsidP="00654F43">
            <w:r>
              <w:t>Qualité du signal</w:t>
            </w:r>
          </w:p>
        </w:tc>
        <w:tc>
          <w:tcPr>
            <w:tcW w:w="1701" w:type="dxa"/>
            <w:shd w:val="clear" w:color="auto" w:fill="33CC33"/>
          </w:tcPr>
          <w:p w14:paraId="0E8812AA" w14:textId="20E2E4B7" w:rsidR="004E187E" w:rsidRDefault="00826936" w:rsidP="00654F43">
            <w:r>
              <w:t>Excellent</w:t>
            </w:r>
          </w:p>
        </w:tc>
      </w:tr>
    </w:tbl>
    <w:p w14:paraId="5524870A" w14:textId="77777777" w:rsidR="00CE1EF0" w:rsidRPr="005D2C15" w:rsidRDefault="00CE1EF0" w:rsidP="005D2C15"/>
    <w:p w14:paraId="10BD5CCB" w14:textId="4DE87590" w:rsidR="00D3731E" w:rsidRDefault="00D3731E" w:rsidP="00D3731E">
      <w:pPr>
        <w:pStyle w:val="Titre1"/>
      </w:pPr>
      <w:bookmarkStart w:id="9" w:name="_Toc40172500"/>
      <w:r>
        <w:lastRenderedPageBreak/>
        <w:t>Réalisation de l’application de supervision :</w:t>
      </w:r>
      <w:bookmarkEnd w:id="9"/>
    </w:p>
    <w:p w14:paraId="15CFD41D" w14:textId="613D2AE3" w:rsidR="00CE1EF0" w:rsidRDefault="00CE1EF0" w:rsidP="00935B71">
      <w:pPr>
        <w:jc w:val="both"/>
      </w:pPr>
    </w:p>
    <w:p w14:paraId="21A04342" w14:textId="099298FE" w:rsidR="00D3731E" w:rsidRDefault="00D3731E" w:rsidP="00935B71">
      <w:pPr>
        <w:jc w:val="both"/>
      </w:pPr>
      <w:r>
        <w:t>Afin que le superviseur de la partie puisse visualiser et aiguiller l’équipe qui joue, il est nécessaire d’avoir une application dédiée qui communique entre les éléments d’interactions utilisateur et superviseur.</w:t>
      </w:r>
    </w:p>
    <w:p w14:paraId="7AB4F65D" w14:textId="2FF05C4F" w:rsidR="00D3731E" w:rsidRDefault="00D3731E" w:rsidP="00D3731E">
      <w:pPr>
        <w:pStyle w:val="Titre2"/>
        <w:numPr>
          <w:ilvl w:val="0"/>
          <w:numId w:val="8"/>
        </w:numPr>
      </w:pPr>
      <w:bookmarkStart w:id="10" w:name="_Toc40172501"/>
      <w:r>
        <w:t>Lancement :</w:t>
      </w:r>
      <w:bookmarkEnd w:id="10"/>
      <w:r w:rsidR="00835AC2" w:rsidRPr="00835AC2">
        <w:t xml:space="preserve"> </w:t>
      </w:r>
    </w:p>
    <w:p w14:paraId="122C2CFD" w14:textId="7A6FCB9F" w:rsidR="00D3731E" w:rsidRDefault="00D3731E" w:rsidP="00D3731E"/>
    <w:p w14:paraId="33760DF8" w14:textId="14D2F321" w:rsidR="00D3731E" w:rsidRDefault="00D3731E" w:rsidP="00D3731E">
      <w:r>
        <w:t>Dès le lancement de l’application par double-clique sur l’icône, cette page s’affiche :</w:t>
      </w:r>
    </w:p>
    <w:p w14:paraId="562E563C" w14:textId="5FC4A51D" w:rsidR="0008797F" w:rsidRDefault="0008797F" w:rsidP="00D3731E">
      <w:pPr>
        <w:jc w:val="center"/>
      </w:pPr>
      <w:r w:rsidRPr="00B12AD0">
        <w:drawing>
          <wp:anchor distT="0" distB="0" distL="114300" distR="114300" simplePos="0" relativeHeight="251709440" behindDoc="0" locked="0" layoutInCell="1" allowOverlap="1" wp14:anchorId="4AD53F85" wp14:editId="1CA6D505">
            <wp:simplePos x="0" y="0"/>
            <wp:positionH relativeFrom="margin">
              <wp:align>center</wp:align>
            </wp:positionH>
            <wp:positionV relativeFrom="paragraph">
              <wp:posOffset>143510</wp:posOffset>
            </wp:positionV>
            <wp:extent cx="2724150" cy="3465195"/>
            <wp:effectExtent l="152400" t="152400" r="361950" b="3638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4150" cy="34651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87213D" w14:textId="29E863FB" w:rsidR="0008797F" w:rsidRDefault="0008797F" w:rsidP="00D3731E">
      <w:pPr>
        <w:jc w:val="center"/>
      </w:pPr>
    </w:p>
    <w:p w14:paraId="1B7F3FD8" w14:textId="2037BE90" w:rsidR="0008797F" w:rsidRDefault="0008797F" w:rsidP="00D3731E">
      <w:pPr>
        <w:jc w:val="center"/>
      </w:pPr>
    </w:p>
    <w:p w14:paraId="33CCA1BC" w14:textId="58F2B73F" w:rsidR="0008797F" w:rsidRDefault="0008797F" w:rsidP="00D3731E">
      <w:pPr>
        <w:jc w:val="center"/>
      </w:pPr>
    </w:p>
    <w:p w14:paraId="6C00376C" w14:textId="6F9E58C8" w:rsidR="0008797F" w:rsidRDefault="0008797F" w:rsidP="00D3731E">
      <w:pPr>
        <w:jc w:val="center"/>
      </w:pPr>
    </w:p>
    <w:p w14:paraId="437E4A37" w14:textId="15FF2BB2" w:rsidR="0008797F" w:rsidRDefault="00835AC2" w:rsidP="00D3731E">
      <w:pPr>
        <w:jc w:val="center"/>
      </w:pPr>
      <w:r>
        <w:rPr>
          <w:noProof/>
        </w:rPr>
        <w:drawing>
          <wp:anchor distT="0" distB="0" distL="114300" distR="114300" simplePos="0" relativeHeight="251714560" behindDoc="0" locked="0" layoutInCell="1" allowOverlap="1" wp14:anchorId="4BE3E30A" wp14:editId="793C08A7">
            <wp:simplePos x="0" y="0"/>
            <wp:positionH relativeFrom="margin">
              <wp:align>left</wp:align>
            </wp:positionH>
            <wp:positionV relativeFrom="paragraph">
              <wp:posOffset>11430</wp:posOffset>
            </wp:positionV>
            <wp:extent cx="895350" cy="860466"/>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5350" cy="860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67E06" w14:textId="5ADB9C7E" w:rsidR="00D3731E" w:rsidRDefault="00D3731E" w:rsidP="00D3731E">
      <w:pPr>
        <w:jc w:val="center"/>
      </w:pPr>
    </w:p>
    <w:p w14:paraId="360F65AA" w14:textId="43623148" w:rsidR="0008797F" w:rsidRDefault="0008797F" w:rsidP="00D3731E">
      <w:pPr>
        <w:jc w:val="center"/>
      </w:pPr>
    </w:p>
    <w:p w14:paraId="290961C9" w14:textId="67F9328F" w:rsidR="0008797F" w:rsidRDefault="0008797F" w:rsidP="00D3731E">
      <w:pPr>
        <w:jc w:val="center"/>
      </w:pPr>
    </w:p>
    <w:p w14:paraId="5E159048" w14:textId="7C4D0F6A" w:rsidR="0008797F" w:rsidRDefault="0008797F" w:rsidP="00D3731E">
      <w:pPr>
        <w:jc w:val="center"/>
      </w:pPr>
    </w:p>
    <w:p w14:paraId="33555FFA" w14:textId="6D4FC712" w:rsidR="0008797F" w:rsidRDefault="0008797F" w:rsidP="00D3731E">
      <w:pPr>
        <w:jc w:val="center"/>
      </w:pPr>
    </w:p>
    <w:p w14:paraId="2894E1CB" w14:textId="72A70415" w:rsidR="0008797F" w:rsidRDefault="0008797F" w:rsidP="00D3731E">
      <w:pPr>
        <w:jc w:val="center"/>
      </w:pPr>
    </w:p>
    <w:p w14:paraId="0C548395" w14:textId="2148989D" w:rsidR="0008797F" w:rsidRDefault="0008797F" w:rsidP="00D3731E">
      <w:pPr>
        <w:jc w:val="center"/>
      </w:pPr>
    </w:p>
    <w:p w14:paraId="79137C53" w14:textId="77777777" w:rsidR="0008797F" w:rsidRDefault="0008797F" w:rsidP="00D3731E">
      <w:pPr>
        <w:jc w:val="center"/>
      </w:pPr>
    </w:p>
    <w:p w14:paraId="2A9B649E" w14:textId="5A8730F5" w:rsidR="00672110" w:rsidRDefault="008A608D" w:rsidP="00935B71">
      <w:pPr>
        <w:jc w:val="both"/>
      </w:pPr>
      <w:r w:rsidRPr="008A608D">
        <w:rPr>
          <w:noProof/>
        </w:rPr>
        <w:drawing>
          <wp:anchor distT="0" distB="0" distL="114300" distR="114300" simplePos="0" relativeHeight="251662336" behindDoc="0" locked="0" layoutInCell="1" allowOverlap="1" wp14:anchorId="3AD48B80" wp14:editId="08D16873">
            <wp:simplePos x="0" y="0"/>
            <wp:positionH relativeFrom="margin">
              <wp:align>left</wp:align>
            </wp:positionH>
            <wp:positionV relativeFrom="paragraph">
              <wp:posOffset>590550</wp:posOffset>
            </wp:positionV>
            <wp:extent cx="4592506" cy="24288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2506" cy="2428875"/>
                    </a:xfrm>
                    <a:prstGeom prst="rect">
                      <a:avLst/>
                    </a:prstGeom>
                  </pic:spPr>
                </pic:pic>
              </a:graphicData>
            </a:graphic>
            <wp14:sizeRelH relativeFrom="margin">
              <wp14:pctWidth>0</wp14:pctWidth>
            </wp14:sizeRelH>
            <wp14:sizeRelV relativeFrom="margin">
              <wp14:pctHeight>0</wp14:pctHeight>
            </wp14:sizeRelV>
          </wp:anchor>
        </w:drawing>
      </w:r>
      <w:r w:rsidR="00672110">
        <w:t>Le superviseur est invité à saisir le nom choisi par l’équipe dans le champ correspondant. Ensuite, le cli</w:t>
      </w:r>
      <w:r w:rsidR="00F40388">
        <w:t>c</w:t>
      </w:r>
      <w:r w:rsidR="00672110">
        <w:t xml:space="preserve"> sur « </w:t>
      </w:r>
      <w:r w:rsidR="00672110" w:rsidRPr="00935B71">
        <w:rPr>
          <w:b/>
          <w:bCs/>
        </w:rPr>
        <w:t>Lancer la partie !</w:t>
      </w:r>
      <w:r w:rsidR="00672110">
        <w:t> » permet d’enregistrer l’équipe dans la base de données et d’appeler la fenêtre principale de l’application. Pour ce faire, j’utilise le code suivant :</w:t>
      </w:r>
    </w:p>
    <w:p w14:paraId="0C2056BB" w14:textId="50602E72" w:rsidR="00B82F51" w:rsidRDefault="00B82F51" w:rsidP="00672110"/>
    <w:p w14:paraId="123CAB74" w14:textId="3C8A3571" w:rsidR="00B82F51" w:rsidRDefault="00B82F51" w:rsidP="00672110"/>
    <w:p w14:paraId="1D3101A6" w14:textId="7C190FB9" w:rsidR="00B82F51" w:rsidRDefault="00B82F51" w:rsidP="00672110"/>
    <w:p w14:paraId="687D24EA" w14:textId="23FE16D3" w:rsidR="00B82F51" w:rsidRDefault="00B82F51" w:rsidP="00672110"/>
    <w:p w14:paraId="65BE731E" w14:textId="56533744" w:rsidR="00B82F51" w:rsidRDefault="00B82F51" w:rsidP="00672110"/>
    <w:p w14:paraId="517BFEB9" w14:textId="1CE7E2F0" w:rsidR="00B82F51" w:rsidRDefault="00B82F51" w:rsidP="00672110"/>
    <w:p w14:paraId="06F9E1F7" w14:textId="3B5E6CDD" w:rsidR="00B82F51" w:rsidRDefault="00B82F51" w:rsidP="00672110"/>
    <w:p w14:paraId="3083339A" w14:textId="2F80F46F" w:rsidR="00B82F51" w:rsidRDefault="00B82F51" w:rsidP="00B82F51">
      <w:pPr>
        <w:pStyle w:val="Titre2"/>
      </w:pPr>
      <w:bookmarkStart w:id="11" w:name="_Toc40172502"/>
      <w:r>
        <w:lastRenderedPageBreak/>
        <w:t>Superviser :</w:t>
      </w:r>
      <w:bookmarkEnd w:id="11"/>
    </w:p>
    <w:p w14:paraId="012E06FE" w14:textId="2F72591D" w:rsidR="00B82F51" w:rsidRDefault="008A608D" w:rsidP="00672110">
      <w:r w:rsidRPr="008A608D">
        <w:rPr>
          <w:noProof/>
        </w:rPr>
        <w:drawing>
          <wp:anchor distT="0" distB="0" distL="114300" distR="114300" simplePos="0" relativeHeight="251663360" behindDoc="0" locked="0" layoutInCell="1" allowOverlap="1" wp14:anchorId="5A1A6059" wp14:editId="4C5E3795">
            <wp:simplePos x="0" y="0"/>
            <wp:positionH relativeFrom="margin">
              <wp:posOffset>-270165</wp:posOffset>
            </wp:positionH>
            <wp:positionV relativeFrom="paragraph">
              <wp:posOffset>642480</wp:posOffset>
            </wp:positionV>
            <wp:extent cx="6716405" cy="4902835"/>
            <wp:effectExtent l="152400" t="152400" r="370205" b="35496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8"/>
                    <a:stretch/>
                  </pic:blipFill>
                  <pic:spPr bwMode="auto">
                    <a:xfrm>
                      <a:off x="0" y="0"/>
                      <a:ext cx="6716405" cy="490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F51">
        <w:t xml:space="preserve">La fenêtre principale de l’application est celle de supervision. Depuis celle-ci, </w:t>
      </w:r>
      <w:r w:rsidR="00935B71">
        <w:t>on</w:t>
      </w:r>
      <w:r w:rsidR="00B82F51">
        <w:t xml:space="preserve"> peut visualiser l’image en direct provenant de la caméra IP (située dans la salle de l’escape </w:t>
      </w:r>
      <w:proofErr w:type="spellStart"/>
      <w:r w:rsidR="00B82F51">
        <w:t>game</w:t>
      </w:r>
      <w:proofErr w:type="spellEnd"/>
      <w:r w:rsidR="00B82F51">
        <w:t xml:space="preserve">), appeler la fenêtre d’envoi d’indice afin d’envoyer un indice à l’afficheur. Le superviseur a également la possibilité de surveiller le </w:t>
      </w:r>
      <w:r w:rsidR="009D6EC1">
        <w:t xml:space="preserve">chronomètre. </w:t>
      </w:r>
    </w:p>
    <w:p w14:paraId="0CEAED1F" w14:textId="76984825" w:rsidR="009D6EC1" w:rsidRDefault="009D6EC1" w:rsidP="00672110"/>
    <w:p w14:paraId="73C95FCF" w14:textId="77777777" w:rsidR="00672110" w:rsidRPr="00D3731E" w:rsidRDefault="00672110" w:rsidP="00672110"/>
    <w:p w14:paraId="777E6D3F" w14:textId="2029EC6D" w:rsidR="00D3731E" w:rsidRDefault="008A608D" w:rsidP="00D3731E">
      <w:r>
        <w:rPr>
          <w:noProof/>
        </w:rPr>
        <mc:AlternateContent>
          <mc:Choice Requires="wps">
            <w:drawing>
              <wp:anchor distT="0" distB="0" distL="114300" distR="114300" simplePos="0" relativeHeight="251664384" behindDoc="0" locked="0" layoutInCell="1" allowOverlap="1" wp14:anchorId="2E20BEB0" wp14:editId="385E9FFB">
                <wp:simplePos x="0" y="0"/>
                <wp:positionH relativeFrom="column">
                  <wp:posOffset>1689265</wp:posOffset>
                </wp:positionH>
                <wp:positionV relativeFrom="paragraph">
                  <wp:posOffset>494261</wp:posOffset>
                </wp:positionV>
                <wp:extent cx="4743640" cy="2648197"/>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743640" cy="2648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0BEB0" id="Rectangle 13" o:spid="_x0000_s1037" style="position:absolute;margin-left:133pt;margin-top:38.9pt;width:373.5pt;height:20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" fillcolor="#4472c4 [3204]" strokecolor="#1f3763 [1604]" strokeweight="1pt">
                <v:textbo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v:textbox>
              </v:rect>
            </w:pict>
          </mc:Fallback>
        </mc:AlternateContent>
      </w:r>
    </w:p>
    <w:p w14:paraId="035FD111" w14:textId="04B47E4D" w:rsidR="002514E4" w:rsidRPr="002514E4" w:rsidRDefault="002514E4" w:rsidP="002514E4"/>
    <w:p w14:paraId="1B5E0D6B" w14:textId="02357341" w:rsidR="002514E4" w:rsidRPr="002514E4" w:rsidRDefault="002514E4" w:rsidP="002514E4"/>
    <w:p w14:paraId="57932CA0" w14:textId="4423CFD1" w:rsidR="002514E4" w:rsidRPr="002514E4" w:rsidRDefault="002514E4" w:rsidP="002514E4"/>
    <w:p w14:paraId="2CE85FAA" w14:textId="69AAD552" w:rsidR="002514E4" w:rsidRPr="002514E4" w:rsidRDefault="002514E4" w:rsidP="002514E4"/>
    <w:p w14:paraId="59C69F73" w14:textId="33DFF7DD" w:rsidR="002514E4" w:rsidRPr="002514E4" w:rsidRDefault="002514E4" w:rsidP="002514E4"/>
    <w:p w14:paraId="3234A124" w14:textId="2816C356" w:rsidR="002514E4" w:rsidRPr="002514E4" w:rsidRDefault="002514E4" w:rsidP="002514E4"/>
    <w:p w14:paraId="0C508B3E" w14:textId="08FA8A91" w:rsidR="002514E4" w:rsidRPr="002514E4" w:rsidRDefault="002514E4" w:rsidP="002514E4"/>
    <w:p w14:paraId="0EA28344" w14:textId="0B929016" w:rsidR="002514E4" w:rsidRPr="002514E4" w:rsidRDefault="002514E4" w:rsidP="002514E4"/>
    <w:p w14:paraId="10AE614E" w14:textId="0CD7A17D" w:rsidR="002514E4" w:rsidRPr="002514E4" w:rsidRDefault="002514E4" w:rsidP="002514E4"/>
    <w:p w14:paraId="475AFC12" w14:textId="08851935" w:rsidR="002514E4" w:rsidRPr="002514E4" w:rsidRDefault="002514E4" w:rsidP="002514E4"/>
    <w:p w14:paraId="7524B17C" w14:textId="1BB9DAD5" w:rsidR="002514E4" w:rsidRPr="002514E4" w:rsidRDefault="002514E4" w:rsidP="002514E4"/>
    <w:p w14:paraId="440CEFBA" w14:textId="3F557DF3" w:rsidR="002514E4" w:rsidRPr="002514E4" w:rsidRDefault="002514E4" w:rsidP="002514E4"/>
    <w:p w14:paraId="4DCDA2C7" w14:textId="64EA7B6A" w:rsidR="002514E4" w:rsidRPr="002514E4" w:rsidRDefault="002514E4" w:rsidP="002514E4"/>
    <w:p w14:paraId="128D8A85" w14:textId="5B07D134" w:rsidR="002514E4" w:rsidRPr="002514E4" w:rsidRDefault="002514E4" w:rsidP="002514E4"/>
    <w:p w14:paraId="55F19D45" w14:textId="312B30B1" w:rsidR="002514E4" w:rsidRDefault="002514E4" w:rsidP="002514E4"/>
    <w:p w14:paraId="60F7BADC" w14:textId="601F18F5" w:rsidR="002514E4" w:rsidRDefault="002514E4" w:rsidP="002514E4">
      <w:pPr>
        <w:tabs>
          <w:tab w:val="left" w:pos="1978"/>
        </w:tabs>
      </w:pPr>
      <w:r>
        <w:t xml:space="preserve">Premièrement, j’utilise l’élément </w:t>
      </w:r>
      <w:proofErr w:type="spellStart"/>
      <w:r w:rsidRPr="00935B71">
        <w:rPr>
          <w:i/>
          <w:iCs/>
          <w:color w:val="002060"/>
        </w:rPr>
        <w:t>WebBrowser</w:t>
      </w:r>
      <w:proofErr w:type="spellEnd"/>
      <w:r>
        <w:t xml:space="preserve"> pour récupérer l’image de la caméra IP :</w:t>
      </w:r>
    </w:p>
    <w:p w14:paraId="240D5EB9" w14:textId="07BA8EAE" w:rsidR="00C77FD8" w:rsidRDefault="00C77FD8" w:rsidP="002514E4">
      <w:pPr>
        <w:tabs>
          <w:tab w:val="left" w:pos="1978"/>
        </w:tabs>
      </w:pPr>
      <w:r>
        <w:t xml:space="preserve">L’image de la caméra D-Link est fournie par l’intermédiaire de son adresse IP. Afin de pouvoir l’afficher dans l’application, l’utilisation de l’élément </w:t>
      </w:r>
      <w:proofErr w:type="spellStart"/>
      <w:r w:rsidRPr="00935B71">
        <w:rPr>
          <w:i/>
          <w:iCs/>
          <w:color w:val="002060"/>
        </w:rPr>
        <w:t>WebBrowser</w:t>
      </w:r>
      <w:proofErr w:type="spellEnd"/>
      <w:r>
        <w:t xml:space="preserve"> est la plus adaptée. Il s’agit en effet d’un navigateur web simplifié et allégé fourni par Microsoft et facilement intégrable dans un code en XAML.</w:t>
      </w:r>
    </w:p>
    <w:p w14:paraId="1713B46C" w14:textId="0512D6C6" w:rsidR="002514E4" w:rsidRDefault="002514E4" w:rsidP="002514E4">
      <w:pPr>
        <w:tabs>
          <w:tab w:val="left" w:pos="1978"/>
        </w:tabs>
      </w:pPr>
      <w:r w:rsidRPr="002514E4">
        <w:rPr>
          <w:noProof/>
        </w:rPr>
        <w:drawing>
          <wp:inline distT="0" distB="0" distL="0" distR="0" wp14:anchorId="4C0A80D2" wp14:editId="3A4B8912">
            <wp:extent cx="4325510" cy="1568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6140" cy="176081"/>
                    </a:xfrm>
                    <a:prstGeom prst="rect">
                      <a:avLst/>
                    </a:prstGeom>
                  </pic:spPr>
                </pic:pic>
              </a:graphicData>
            </a:graphic>
          </wp:inline>
        </w:drawing>
      </w:r>
    </w:p>
    <w:p w14:paraId="3EC61C6F" w14:textId="0AF91DF7" w:rsidR="002514E4" w:rsidRDefault="002514E4" w:rsidP="002514E4">
      <w:pPr>
        <w:tabs>
          <w:tab w:val="left" w:pos="1978"/>
        </w:tabs>
      </w:pPr>
      <w:r>
        <w:t>L’image fournie étant fixe, il est nécessaire d’utiliser une fonction de rafraichissement pour que celle-ci soit fluide :</w:t>
      </w:r>
    </w:p>
    <w:p w14:paraId="11FF5185" w14:textId="7ED64037" w:rsidR="002514E4" w:rsidRDefault="002514E4" w:rsidP="002514E4">
      <w:pPr>
        <w:tabs>
          <w:tab w:val="left" w:pos="1978"/>
        </w:tabs>
      </w:pPr>
      <w:r w:rsidRPr="002514E4">
        <w:rPr>
          <w:noProof/>
        </w:rPr>
        <w:drawing>
          <wp:inline distT="0" distB="0" distL="0" distR="0" wp14:anchorId="5D97D989" wp14:editId="1E655C2F">
            <wp:extent cx="4405023" cy="153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198" cy="166906"/>
                    </a:xfrm>
                    <a:prstGeom prst="rect">
                      <a:avLst/>
                    </a:prstGeom>
                  </pic:spPr>
                </pic:pic>
              </a:graphicData>
            </a:graphic>
          </wp:inline>
        </w:drawing>
      </w:r>
    </w:p>
    <w:p w14:paraId="7C6A8586" w14:textId="08E863B9" w:rsidR="002514E4" w:rsidRDefault="002514E4" w:rsidP="002514E4">
      <w:pPr>
        <w:tabs>
          <w:tab w:val="left" w:pos="1978"/>
        </w:tabs>
      </w:pPr>
      <w:r w:rsidRPr="002514E4">
        <w:rPr>
          <w:noProof/>
        </w:rPr>
        <w:drawing>
          <wp:inline distT="0" distB="0" distL="0" distR="0" wp14:anchorId="56465765" wp14:editId="73CC11A0">
            <wp:extent cx="3983604" cy="770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204" cy="787127"/>
                    </a:xfrm>
                    <a:prstGeom prst="rect">
                      <a:avLst/>
                    </a:prstGeom>
                  </pic:spPr>
                </pic:pic>
              </a:graphicData>
            </a:graphic>
          </wp:inline>
        </w:drawing>
      </w:r>
    </w:p>
    <w:p w14:paraId="5A6D4C3B" w14:textId="118CACB0" w:rsidR="001941F8" w:rsidRDefault="002514E4" w:rsidP="00935B71">
      <w:pPr>
        <w:tabs>
          <w:tab w:val="left" w:pos="1978"/>
        </w:tabs>
        <w:jc w:val="both"/>
      </w:pPr>
      <w:r>
        <w:lastRenderedPageBreak/>
        <w:t xml:space="preserve">Dans l’exemple précédent, le </w:t>
      </w:r>
      <w:r w:rsidR="001941F8">
        <w:t>rafraîchissement</w:t>
      </w:r>
      <w:r>
        <w:t xml:space="preserve"> de l’image s’effectuait toutes les cinq secondes. Pour une utilisation optimale, je programme celui-ci toute les secondes.</w:t>
      </w:r>
    </w:p>
    <w:p w14:paraId="5CC997A7" w14:textId="4698D2A2" w:rsidR="001941F8" w:rsidRDefault="001941F8" w:rsidP="00935B71">
      <w:pPr>
        <w:tabs>
          <w:tab w:val="left" w:pos="1978"/>
        </w:tabs>
        <w:jc w:val="both"/>
      </w:pPr>
      <w:r>
        <w:t xml:space="preserve">En second lieu, le chronomètre utilise également la minuterie </w:t>
      </w:r>
      <w:proofErr w:type="spellStart"/>
      <w:r w:rsidRPr="00935B71">
        <w:rPr>
          <w:i/>
          <w:iCs/>
          <w:color w:val="002060"/>
        </w:rPr>
        <w:t>DispatcherTimer</w:t>
      </w:r>
      <w:proofErr w:type="spellEnd"/>
      <w:r>
        <w:t>.</w:t>
      </w:r>
      <w:r w:rsidR="000953D1">
        <w:t xml:space="preserve"> Cette minuterie fiable permet son intégration dans de nombreux cas. Basée sur l’intervalle, je l’utilise à deux répétitions au sein de l’application de supervision.</w:t>
      </w:r>
      <w:r>
        <w:t xml:space="preserve"> Voici le code qui permet de faire fonctionner le chronomètre de la partie et qui y met fin lorsque celui-ci arrive à son terme :</w:t>
      </w:r>
    </w:p>
    <w:p w14:paraId="46DE7419" w14:textId="4A6B87E3" w:rsidR="001941F8" w:rsidRDefault="001941F8" w:rsidP="002514E4">
      <w:pPr>
        <w:tabs>
          <w:tab w:val="left" w:pos="1978"/>
        </w:tabs>
      </w:pPr>
      <w:r w:rsidRPr="001941F8">
        <w:rPr>
          <w:noProof/>
        </w:rPr>
        <w:drawing>
          <wp:inline distT="0" distB="0" distL="0" distR="0" wp14:anchorId="660D23C7" wp14:editId="6C7B48C6">
            <wp:extent cx="4898004" cy="5023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519" cy="509181"/>
                    </a:xfrm>
                    <a:prstGeom prst="rect">
                      <a:avLst/>
                    </a:prstGeom>
                  </pic:spPr>
                </pic:pic>
              </a:graphicData>
            </a:graphic>
          </wp:inline>
        </w:drawing>
      </w:r>
    </w:p>
    <w:p w14:paraId="1A48DCDE" w14:textId="67D26226" w:rsidR="001941F8" w:rsidRDefault="001941F8" w:rsidP="002514E4">
      <w:pPr>
        <w:tabs>
          <w:tab w:val="left" w:pos="1978"/>
        </w:tabs>
      </w:pPr>
      <w:r w:rsidRPr="001941F8">
        <w:rPr>
          <w:noProof/>
        </w:rPr>
        <w:drawing>
          <wp:inline distT="0" distB="0" distL="0" distR="0" wp14:anchorId="4C237220" wp14:editId="2D671D0E">
            <wp:extent cx="3188473" cy="79495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408" cy="800427"/>
                    </a:xfrm>
                    <a:prstGeom prst="rect">
                      <a:avLst/>
                    </a:prstGeom>
                  </pic:spPr>
                </pic:pic>
              </a:graphicData>
            </a:graphic>
          </wp:inline>
        </w:drawing>
      </w:r>
    </w:p>
    <w:p w14:paraId="0D0C3143" w14:textId="1F221F84" w:rsidR="001941F8" w:rsidRDefault="001941F8" w:rsidP="002514E4">
      <w:pPr>
        <w:tabs>
          <w:tab w:val="left" w:pos="1978"/>
        </w:tabs>
      </w:pPr>
      <w:r w:rsidRPr="001941F8">
        <w:rPr>
          <w:noProof/>
        </w:rPr>
        <w:drawing>
          <wp:inline distT="0" distB="0" distL="0" distR="0" wp14:anchorId="08BC4F0B" wp14:editId="74E6D09A">
            <wp:extent cx="5295569" cy="22210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04"/>
                    <a:stretch/>
                  </pic:blipFill>
                  <pic:spPr bwMode="auto">
                    <a:xfrm>
                      <a:off x="0" y="0"/>
                      <a:ext cx="5314113" cy="2228849"/>
                    </a:xfrm>
                    <a:prstGeom prst="rect">
                      <a:avLst/>
                    </a:prstGeom>
                    <a:ln>
                      <a:noFill/>
                    </a:ln>
                    <a:extLst>
                      <a:ext uri="{53640926-AAD7-44D8-BBD7-CCE9431645EC}">
                        <a14:shadowObscured xmlns:a14="http://schemas.microsoft.com/office/drawing/2010/main"/>
                      </a:ext>
                    </a:extLst>
                  </pic:spPr>
                </pic:pic>
              </a:graphicData>
            </a:graphic>
          </wp:inline>
        </w:drawing>
      </w:r>
    </w:p>
    <w:p w14:paraId="7B1FDB93" w14:textId="24F5D0CD" w:rsidR="00F32D43" w:rsidRDefault="00F32D43" w:rsidP="002514E4">
      <w:pPr>
        <w:tabs>
          <w:tab w:val="left" w:pos="1978"/>
        </w:tabs>
      </w:pPr>
    </w:p>
    <w:p w14:paraId="0558029F" w14:textId="77777777" w:rsidR="0008797F" w:rsidRDefault="0008797F" w:rsidP="002514E4">
      <w:pPr>
        <w:tabs>
          <w:tab w:val="left" w:pos="1978"/>
        </w:tabs>
      </w:pPr>
    </w:p>
    <w:p w14:paraId="6D46E5B5" w14:textId="7318DE82" w:rsidR="00F32D43" w:rsidRDefault="00C95C1B" w:rsidP="002514E4">
      <w:pPr>
        <w:tabs>
          <w:tab w:val="left" w:pos="1978"/>
        </w:tabs>
      </w:pPr>
      <w:r>
        <w:t>Afin de permettre la récupération du nom de l’équipe et son inscription en haut de la fenêtre principale</w:t>
      </w:r>
      <w:r w:rsidR="00F32D43">
        <w:t>, j’utilise la communication avec la base de données suivante :</w:t>
      </w:r>
    </w:p>
    <w:p w14:paraId="6B6443ED" w14:textId="24650E12" w:rsidR="00F32D43" w:rsidRDefault="00F32D43" w:rsidP="002514E4">
      <w:pPr>
        <w:tabs>
          <w:tab w:val="left" w:pos="1978"/>
        </w:tabs>
      </w:pPr>
      <w:r w:rsidRPr="00F32D43">
        <w:rPr>
          <w:noProof/>
        </w:rPr>
        <w:drawing>
          <wp:inline distT="0" distB="0" distL="0" distR="0" wp14:anchorId="6F7720F3" wp14:editId="4837EBFC">
            <wp:extent cx="4858428" cy="78115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781159"/>
                    </a:xfrm>
                    <a:prstGeom prst="rect">
                      <a:avLst/>
                    </a:prstGeom>
                  </pic:spPr>
                </pic:pic>
              </a:graphicData>
            </a:graphic>
          </wp:inline>
        </w:drawing>
      </w:r>
    </w:p>
    <w:p w14:paraId="53D9951D" w14:textId="1C693F71" w:rsidR="00F32D43" w:rsidRDefault="00F32D43" w:rsidP="002514E4">
      <w:pPr>
        <w:tabs>
          <w:tab w:val="left" w:pos="1978"/>
        </w:tabs>
      </w:pPr>
      <w:r w:rsidRPr="00F32D43">
        <w:rPr>
          <w:noProof/>
        </w:rPr>
        <w:drawing>
          <wp:inline distT="0" distB="0" distL="0" distR="0" wp14:anchorId="22CA0DBB" wp14:editId="3C7D951B">
            <wp:extent cx="5087060" cy="619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619211"/>
                    </a:xfrm>
                    <a:prstGeom prst="rect">
                      <a:avLst/>
                    </a:prstGeom>
                  </pic:spPr>
                </pic:pic>
              </a:graphicData>
            </a:graphic>
          </wp:inline>
        </w:drawing>
      </w:r>
    </w:p>
    <w:p w14:paraId="0CB395F0" w14:textId="77777777" w:rsidR="0008797F" w:rsidRDefault="0008797F" w:rsidP="002514E4">
      <w:pPr>
        <w:tabs>
          <w:tab w:val="left" w:pos="1978"/>
        </w:tabs>
      </w:pPr>
    </w:p>
    <w:p w14:paraId="18E53E9F" w14:textId="70AF61F8" w:rsidR="00AC53FA" w:rsidRDefault="00AC53FA" w:rsidP="00935B71">
      <w:pPr>
        <w:jc w:val="both"/>
      </w:pPr>
      <w:r>
        <w:t xml:space="preserve">Enfin, </w:t>
      </w:r>
      <w:r w:rsidR="006D3ABE">
        <w:t>si le superviseur souhaite, pour quelconques raisons, mettre fin prématurément à la partie, il suffit de cliquer sur l’option « </w:t>
      </w:r>
      <w:r w:rsidR="006D3ABE" w:rsidRPr="00935B71">
        <w:rPr>
          <w:b/>
          <w:bCs/>
        </w:rPr>
        <w:t>Stopper la partie</w:t>
      </w:r>
      <w:r w:rsidR="006D3ABE">
        <w:t> ». Le clic sur celle-ci ouvre la fenêtre suivante :</w:t>
      </w:r>
    </w:p>
    <w:p w14:paraId="134E5DDC" w14:textId="3B5ACCF4" w:rsidR="006D3ABE" w:rsidRDefault="006D3ABE" w:rsidP="006D3ABE">
      <w:pPr>
        <w:jc w:val="center"/>
      </w:pPr>
      <w:r w:rsidRPr="006D3ABE">
        <w:rPr>
          <w:noProof/>
        </w:rPr>
        <w:lastRenderedPageBreak/>
        <w:drawing>
          <wp:inline distT="0" distB="0" distL="0" distR="0" wp14:anchorId="7D6FD56A" wp14:editId="4F5DB50A">
            <wp:extent cx="3705742" cy="1857634"/>
            <wp:effectExtent l="152400" t="152400" r="371475" b="3714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4C32A" w14:textId="69B68349" w:rsidR="006D3ABE" w:rsidRDefault="006D3ABE" w:rsidP="00935B71">
      <w:pPr>
        <w:jc w:val="both"/>
      </w:pPr>
      <w:r>
        <w:t>L’option « </w:t>
      </w:r>
      <w:r w:rsidRPr="00935B71">
        <w:rPr>
          <w:b/>
          <w:bCs/>
        </w:rPr>
        <w:t>Annuler</w:t>
      </w:r>
      <w:r>
        <w:t xml:space="preserve"> » ferme la fenêtre ci-dessus et reviens à la fenêtre de supervision sans avoir le moindre effet sur la partie en cours. L’option « Stopper la partie » </w:t>
      </w:r>
      <w:r w:rsidR="00065CA1">
        <w:t>met quant à elle fin à la partie en appelant la fenêtre de fin de partie</w:t>
      </w:r>
      <w:r w:rsidR="00B95BC0">
        <w:t>.</w:t>
      </w:r>
    </w:p>
    <w:p w14:paraId="7C817373" w14:textId="15BBE7D1" w:rsidR="00C95C1B" w:rsidRDefault="00C95C1B" w:rsidP="00935B71">
      <w:pPr>
        <w:jc w:val="both"/>
      </w:pPr>
    </w:p>
    <w:p w14:paraId="64B8FEA3" w14:textId="76B87EA4" w:rsidR="0008797F" w:rsidRDefault="0008797F" w:rsidP="00935B71">
      <w:pPr>
        <w:jc w:val="both"/>
      </w:pPr>
    </w:p>
    <w:p w14:paraId="4176D0B1" w14:textId="2581E1C0" w:rsidR="0008797F" w:rsidRDefault="0008797F" w:rsidP="0008797F">
      <w:pPr>
        <w:tabs>
          <w:tab w:val="left" w:pos="1978"/>
        </w:tabs>
        <w:jc w:val="both"/>
      </w:pPr>
      <w:r>
        <w:t>Ensuite, le bouton « </w:t>
      </w:r>
      <w:r w:rsidRPr="00935B71">
        <w:rPr>
          <w:b/>
          <w:bCs/>
        </w:rPr>
        <w:t>Envoyer un indice</w:t>
      </w:r>
      <w:r>
        <w:t xml:space="preserve"> » appel une nouvelle fenêtre qui elle permet de sélectionner un indice prédéfini ou d’en saisir un nouveau. Se référer à la partie </w:t>
      </w:r>
      <w:r w:rsidRPr="00935B71">
        <w:rPr>
          <w:u w:val="single"/>
        </w:rPr>
        <w:t>« Envoi d’indice</w:t>
      </w:r>
      <w:r>
        <w:t> ».</w:t>
      </w:r>
    </w:p>
    <w:p w14:paraId="0630EE0C" w14:textId="768FB959" w:rsidR="0008797F" w:rsidRDefault="0008797F" w:rsidP="0008797F">
      <w:pPr>
        <w:tabs>
          <w:tab w:val="left" w:pos="1978"/>
        </w:tabs>
        <w:jc w:val="both"/>
      </w:pPr>
      <w:r>
        <w:t>Ci-dessous le code qui est appelé lors du clic sur ce bouton :</w:t>
      </w:r>
    </w:p>
    <w:p w14:paraId="1E28F5D6" w14:textId="6AFC7183" w:rsidR="0008797F" w:rsidRDefault="0008797F" w:rsidP="0008797F">
      <w:pPr>
        <w:tabs>
          <w:tab w:val="left" w:pos="1978"/>
        </w:tabs>
        <w:jc w:val="both"/>
      </w:pPr>
      <w:r w:rsidRPr="00F32D43">
        <w:rPr>
          <w:noProof/>
        </w:rPr>
        <w:drawing>
          <wp:inline distT="0" distB="0" distL="0" distR="0" wp14:anchorId="706E1C68" wp14:editId="7A31CEA6">
            <wp:extent cx="4284921" cy="1081879"/>
            <wp:effectExtent l="0" t="0" r="190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6831" cy="1092461"/>
                    </a:xfrm>
                    <a:prstGeom prst="rect">
                      <a:avLst/>
                    </a:prstGeom>
                  </pic:spPr>
                </pic:pic>
              </a:graphicData>
            </a:graphic>
          </wp:inline>
        </w:drawing>
      </w:r>
    </w:p>
    <w:p w14:paraId="246BE46B" w14:textId="5917CCD6" w:rsidR="0008797F" w:rsidRDefault="0008797F" w:rsidP="0008797F">
      <w:pPr>
        <w:tabs>
          <w:tab w:val="left" w:pos="1978"/>
        </w:tabs>
      </w:pPr>
    </w:p>
    <w:p w14:paraId="5A268FE5" w14:textId="77777777" w:rsidR="0008797F" w:rsidRDefault="0008797F" w:rsidP="0008797F">
      <w:pPr>
        <w:pStyle w:val="Titre2"/>
      </w:pPr>
      <w:r>
        <w:t>Envoyer un indice :</w:t>
      </w:r>
    </w:p>
    <w:p w14:paraId="146B38C8" w14:textId="0DE5CAFC" w:rsidR="0008797F" w:rsidRDefault="0008797F" w:rsidP="0008797F">
      <w:pPr>
        <w:tabs>
          <w:tab w:val="left" w:pos="1978"/>
        </w:tabs>
        <w:jc w:val="both"/>
      </w:pPr>
      <w:r>
        <w:t xml:space="preserve">Le code qui permet d’envoyer un indice sur une adresse IP et ensuite décodé par l’adaptateur Wi-Fi/RS232 n’est actuellement pas présent dans ce rapport. En effet, celui-ci ne pourra se faire avant un retour en classe et l’aide d’un des professeurs. Je ne dispose pas du code ni de la trame requise. Cependant, l’ajout de ce code dans l’ensemble de l’application se fera dans un temps réduis. </w:t>
      </w:r>
    </w:p>
    <w:p w14:paraId="305D85C4" w14:textId="29767F97" w:rsidR="00B11990" w:rsidRDefault="00B11990" w:rsidP="0008797F">
      <w:pPr>
        <w:tabs>
          <w:tab w:val="left" w:pos="1978"/>
        </w:tabs>
        <w:jc w:val="both"/>
      </w:pPr>
      <w:r>
        <w:t>Deux options sont alors possibles, l’envoi d’un indice existant en le sélectionnant et l’envoyant. Mais également la création d’un nouvel indice, son enregistrement dans la base de données et l’envoi à l’afficheur. Ce nouvel indice est désormais disponible dans les indices prédéfinis après une réouverture de la fenêtre.</w:t>
      </w:r>
    </w:p>
    <w:p w14:paraId="0162AC40" w14:textId="634CE5F6" w:rsidR="0008797F" w:rsidRDefault="0008797F" w:rsidP="00B11990">
      <w:pPr>
        <w:jc w:val="center"/>
      </w:pPr>
    </w:p>
    <w:p w14:paraId="181F079B" w14:textId="797374BC" w:rsidR="00B11990" w:rsidRDefault="00B11990" w:rsidP="00B11990">
      <w:pPr>
        <w:jc w:val="center"/>
      </w:pPr>
    </w:p>
    <w:p w14:paraId="5D524FAC" w14:textId="39C77198" w:rsidR="00B11990" w:rsidRDefault="00B11990" w:rsidP="00B11990">
      <w:pPr>
        <w:jc w:val="center"/>
      </w:pPr>
    </w:p>
    <w:p w14:paraId="335DB494" w14:textId="2CE55BDF" w:rsidR="00B11990" w:rsidRDefault="00B11990" w:rsidP="00B11990">
      <w:pPr>
        <w:jc w:val="center"/>
      </w:pPr>
    </w:p>
    <w:p w14:paraId="76024623" w14:textId="1EDF4C98" w:rsidR="00B11990" w:rsidRDefault="00B11990" w:rsidP="00B11990">
      <w:pPr>
        <w:jc w:val="center"/>
      </w:pPr>
      <w:r w:rsidRPr="0008797F">
        <w:lastRenderedPageBreak/>
        <w:drawing>
          <wp:anchor distT="0" distB="0" distL="114300" distR="114300" simplePos="0" relativeHeight="251710464" behindDoc="0" locked="0" layoutInCell="1" allowOverlap="1" wp14:anchorId="62F12FF3" wp14:editId="0D866163">
            <wp:simplePos x="0" y="0"/>
            <wp:positionH relativeFrom="margin">
              <wp:align>center</wp:align>
            </wp:positionH>
            <wp:positionV relativeFrom="paragraph">
              <wp:posOffset>-276225</wp:posOffset>
            </wp:positionV>
            <wp:extent cx="2981325" cy="3849597"/>
            <wp:effectExtent l="152400" t="152400" r="352425" b="3606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81325" cy="3849597"/>
                    </a:xfrm>
                    <a:prstGeom prst="rect">
                      <a:avLst/>
                    </a:prstGeom>
                    <a:ln>
                      <a:noFill/>
                    </a:ln>
                    <a:effectLst>
                      <a:outerShdw blurRad="292100" dist="139700" dir="2700000" algn="tl" rotWithShape="0">
                        <a:srgbClr val="333333">
                          <a:alpha val="65000"/>
                        </a:srgbClr>
                      </a:outerShdw>
                    </a:effectLst>
                  </pic:spPr>
                </pic:pic>
              </a:graphicData>
            </a:graphic>
          </wp:anchor>
        </w:drawing>
      </w:r>
    </w:p>
    <w:p w14:paraId="32E0A31F" w14:textId="6EDEB99F" w:rsidR="00B11990" w:rsidRDefault="00B11990" w:rsidP="00B11990">
      <w:pPr>
        <w:jc w:val="center"/>
      </w:pPr>
    </w:p>
    <w:p w14:paraId="7183EF09" w14:textId="6D762A39" w:rsidR="00B11990" w:rsidRDefault="00B11990" w:rsidP="00B11990">
      <w:pPr>
        <w:jc w:val="center"/>
      </w:pPr>
    </w:p>
    <w:p w14:paraId="693EB395" w14:textId="257C441B" w:rsidR="00B11990" w:rsidRDefault="00B11990" w:rsidP="00B11990">
      <w:pPr>
        <w:jc w:val="center"/>
      </w:pPr>
    </w:p>
    <w:p w14:paraId="2B4D85A5" w14:textId="778A3629" w:rsidR="00B11990" w:rsidRDefault="00B11990" w:rsidP="00B11990">
      <w:pPr>
        <w:jc w:val="center"/>
      </w:pPr>
    </w:p>
    <w:p w14:paraId="0C4CC606" w14:textId="785582DB" w:rsidR="00B11990" w:rsidRDefault="00B11990" w:rsidP="00B11990">
      <w:pPr>
        <w:jc w:val="center"/>
      </w:pPr>
    </w:p>
    <w:p w14:paraId="038A11FC" w14:textId="62E09EED" w:rsidR="00B11990" w:rsidRDefault="00B11990" w:rsidP="00B11990">
      <w:pPr>
        <w:jc w:val="center"/>
      </w:pPr>
    </w:p>
    <w:p w14:paraId="5E3DD4A5" w14:textId="476B3648" w:rsidR="00B11990" w:rsidRDefault="00B11990" w:rsidP="00B11990">
      <w:pPr>
        <w:jc w:val="center"/>
      </w:pPr>
    </w:p>
    <w:p w14:paraId="770E4F1B" w14:textId="7AFDAEAC" w:rsidR="00B11990" w:rsidRDefault="00B11990" w:rsidP="00B11990">
      <w:pPr>
        <w:jc w:val="center"/>
      </w:pPr>
    </w:p>
    <w:p w14:paraId="71230407" w14:textId="675E7102" w:rsidR="00B11990" w:rsidRDefault="00B11990" w:rsidP="00B11990">
      <w:pPr>
        <w:jc w:val="center"/>
      </w:pPr>
    </w:p>
    <w:p w14:paraId="2D224C4B" w14:textId="77777777" w:rsidR="00B11990" w:rsidRDefault="00B11990" w:rsidP="00B11990">
      <w:pPr>
        <w:jc w:val="center"/>
      </w:pPr>
    </w:p>
    <w:p w14:paraId="5D61D1EE" w14:textId="7752C5C3" w:rsidR="00B11990" w:rsidRDefault="00B11990" w:rsidP="00B11990">
      <w:pPr>
        <w:jc w:val="center"/>
      </w:pPr>
    </w:p>
    <w:p w14:paraId="3D79CFE3" w14:textId="77777777" w:rsidR="00B11990" w:rsidRDefault="00B11990" w:rsidP="00B11990">
      <w:pPr>
        <w:jc w:val="center"/>
      </w:pPr>
    </w:p>
    <w:p w14:paraId="7D9B4D66" w14:textId="77777777" w:rsidR="00B11990" w:rsidRDefault="00B11990" w:rsidP="00B11990">
      <w:pPr>
        <w:jc w:val="center"/>
      </w:pPr>
    </w:p>
    <w:p w14:paraId="78A58EE1" w14:textId="28E974DB" w:rsidR="00C95C1B" w:rsidRDefault="00C95C1B" w:rsidP="00C95C1B">
      <w:pPr>
        <w:pStyle w:val="Titre2"/>
      </w:pPr>
      <w:r>
        <w:t xml:space="preserve">Finaliser la partie : </w:t>
      </w:r>
    </w:p>
    <w:p w14:paraId="1F34C31D" w14:textId="0AB49F6E" w:rsidR="00C95C1B" w:rsidRDefault="00B12AD0" w:rsidP="00235AA3">
      <w:pPr>
        <w:jc w:val="both"/>
      </w:pPr>
      <w:r>
        <w:t>La fin de la partie pouvant être provoquée par trois systèmes (la fermeture volontaire depuis le bouton « Stopper la partie », le gain de celle-ci par la réception de l’ordre de fin de partie ou l’échec de celle-ci par l’écoulement du chronomètre), une fenêtre de fin de partie est nécessaire.</w:t>
      </w:r>
    </w:p>
    <w:p w14:paraId="60D4C8BF" w14:textId="11F3A4D9" w:rsidR="00B12AD0" w:rsidRDefault="00B11990" w:rsidP="00C95C1B">
      <w:r w:rsidRPr="00B11990">
        <w:drawing>
          <wp:anchor distT="0" distB="0" distL="114300" distR="114300" simplePos="0" relativeHeight="251711488" behindDoc="0" locked="0" layoutInCell="1" allowOverlap="1" wp14:anchorId="62A8807E" wp14:editId="0D0EF5AD">
            <wp:simplePos x="0" y="0"/>
            <wp:positionH relativeFrom="margin">
              <wp:align>center</wp:align>
            </wp:positionH>
            <wp:positionV relativeFrom="paragraph">
              <wp:posOffset>86995</wp:posOffset>
            </wp:positionV>
            <wp:extent cx="2762250" cy="3529148"/>
            <wp:effectExtent l="152400" t="152400" r="361950" b="35750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62250" cy="35291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B07D8BF" w14:textId="0712EEE8" w:rsidR="00B11990" w:rsidRPr="00B11990" w:rsidRDefault="00B11990" w:rsidP="00B11990"/>
    <w:p w14:paraId="7C63F3BF" w14:textId="218AF2CE" w:rsidR="00B11990" w:rsidRPr="00B11990" w:rsidRDefault="00B11990" w:rsidP="00B11990"/>
    <w:p w14:paraId="6A918B98" w14:textId="6CA54059" w:rsidR="00B11990" w:rsidRPr="00B11990" w:rsidRDefault="00B11990" w:rsidP="00B11990"/>
    <w:p w14:paraId="1AA29962" w14:textId="6AE3129A" w:rsidR="00B11990" w:rsidRPr="00B11990" w:rsidRDefault="00B11990" w:rsidP="00B11990"/>
    <w:p w14:paraId="244D7B28" w14:textId="4B7A85DF" w:rsidR="00B11990" w:rsidRPr="00B11990" w:rsidRDefault="00B11990" w:rsidP="00B11990"/>
    <w:p w14:paraId="366E9BC5" w14:textId="4C5AB3A6" w:rsidR="00B11990" w:rsidRPr="00B11990" w:rsidRDefault="00B11990" w:rsidP="00B11990"/>
    <w:p w14:paraId="4EAAD466" w14:textId="0AA338E1" w:rsidR="00B11990" w:rsidRPr="00B11990" w:rsidRDefault="00B11990" w:rsidP="00B11990"/>
    <w:p w14:paraId="32C9D1D3" w14:textId="03836D70" w:rsidR="00B11990" w:rsidRPr="00B11990" w:rsidRDefault="00B11990" w:rsidP="00B11990"/>
    <w:p w14:paraId="640A16BC" w14:textId="72171B36" w:rsidR="00B11990" w:rsidRPr="00B11990" w:rsidRDefault="00B11990" w:rsidP="00B11990"/>
    <w:p w14:paraId="7B7BDC8D" w14:textId="59C909D4" w:rsidR="00B11990" w:rsidRPr="00B11990" w:rsidRDefault="00B11990" w:rsidP="00B11990"/>
    <w:p w14:paraId="108AE68E" w14:textId="3BBB9593" w:rsidR="00B11990" w:rsidRDefault="00B11990" w:rsidP="00B11990"/>
    <w:p w14:paraId="266606E4" w14:textId="33230E2E" w:rsidR="00B11990" w:rsidRDefault="00B11990" w:rsidP="00B11990"/>
    <w:p w14:paraId="62E3BAC6" w14:textId="55812362" w:rsidR="00B11990" w:rsidRDefault="00B11990" w:rsidP="00B11990"/>
    <w:p w14:paraId="56373E31" w14:textId="3C41B3F9" w:rsidR="00B11990" w:rsidRDefault="00B11990" w:rsidP="00B11990">
      <w:pPr>
        <w:pStyle w:val="Titre2"/>
      </w:pPr>
      <w:r>
        <w:lastRenderedPageBreak/>
        <w:t>Classer les équipes :</w:t>
      </w:r>
    </w:p>
    <w:p w14:paraId="3FA22382" w14:textId="69BB6D23" w:rsidR="00B11990" w:rsidRDefault="00B11990" w:rsidP="00235AA3">
      <w:pPr>
        <w:jc w:val="both"/>
      </w:pPr>
      <w:r>
        <w:t xml:space="preserve">En fin de partie, il était demandé d’afficher un classement des équipes précédentes triées par leur score décroissant. Pour réaliser celui-ci, j’ai choisi de créer une nouvelle </w:t>
      </w:r>
      <w:proofErr w:type="spellStart"/>
      <w:r w:rsidRPr="00F86F64">
        <w:rPr>
          <w:i/>
          <w:iCs/>
          <w:color w:val="FF0000"/>
        </w:rPr>
        <w:t>Form</w:t>
      </w:r>
      <w:proofErr w:type="spellEnd"/>
      <w:r>
        <w:t xml:space="preserve"> qui permet d’intégrer un élément tableau de type </w:t>
      </w:r>
      <w:proofErr w:type="spellStart"/>
      <w:r w:rsidRPr="00F86F64">
        <w:rPr>
          <w:i/>
          <w:iCs/>
          <w:color w:val="002060"/>
        </w:rPr>
        <w:t>ListView</w:t>
      </w:r>
      <w:proofErr w:type="spellEnd"/>
      <w:r>
        <w:t>. Celui-ci se rempli avec les éléments récupérés par la base de données. Ci-dessous le code qui permet de lister les équipes :</w:t>
      </w:r>
    </w:p>
    <w:p w14:paraId="46ACEC7E" w14:textId="6B8A54EF" w:rsidR="00235AA3" w:rsidRDefault="00235AA3" w:rsidP="00235AA3">
      <w:pPr>
        <w:jc w:val="both"/>
      </w:pPr>
      <w:r w:rsidRPr="00235AA3">
        <w:drawing>
          <wp:anchor distT="0" distB="0" distL="114300" distR="114300" simplePos="0" relativeHeight="251712512" behindDoc="0" locked="0" layoutInCell="1" allowOverlap="1" wp14:anchorId="6FAE9DA6" wp14:editId="6322E29A">
            <wp:simplePos x="0" y="0"/>
            <wp:positionH relativeFrom="margin">
              <wp:align>left</wp:align>
            </wp:positionH>
            <wp:positionV relativeFrom="paragraph">
              <wp:posOffset>194945</wp:posOffset>
            </wp:positionV>
            <wp:extent cx="6134956" cy="2934109"/>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34956" cy="2934109"/>
                    </a:xfrm>
                    <a:prstGeom prst="rect">
                      <a:avLst/>
                    </a:prstGeom>
                  </pic:spPr>
                </pic:pic>
              </a:graphicData>
            </a:graphic>
          </wp:anchor>
        </w:drawing>
      </w:r>
    </w:p>
    <w:p w14:paraId="44434A02" w14:textId="17429BA5" w:rsidR="00B11990" w:rsidRDefault="00B11990" w:rsidP="00B11990"/>
    <w:p w14:paraId="73D11D4D" w14:textId="2DDFE6C8" w:rsidR="00235AA3" w:rsidRDefault="00235AA3" w:rsidP="00B11990">
      <w:r>
        <w:t>Après l’appel depuis la fenêtre de fin de partie, voici la fenêtre de classement :</w:t>
      </w:r>
    </w:p>
    <w:p w14:paraId="342EF11D" w14:textId="60D34ABF" w:rsidR="00235AA3" w:rsidRDefault="00235AA3" w:rsidP="00B11990">
      <w:r w:rsidRPr="00235AA3">
        <w:drawing>
          <wp:anchor distT="0" distB="0" distL="114300" distR="114300" simplePos="0" relativeHeight="251713536" behindDoc="0" locked="0" layoutInCell="1" allowOverlap="1" wp14:anchorId="307DB2BB" wp14:editId="577C90FE">
            <wp:simplePos x="0" y="0"/>
            <wp:positionH relativeFrom="margin">
              <wp:align>center</wp:align>
            </wp:positionH>
            <wp:positionV relativeFrom="paragraph">
              <wp:posOffset>75565</wp:posOffset>
            </wp:positionV>
            <wp:extent cx="3324225" cy="3979781"/>
            <wp:effectExtent l="152400" t="152400" r="352425" b="36385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4225" cy="39797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E75F80" w14:textId="48BAE75E" w:rsidR="00235AA3" w:rsidRPr="00235AA3" w:rsidRDefault="00235AA3" w:rsidP="00235AA3"/>
    <w:p w14:paraId="454AD9B7" w14:textId="638F0FC7" w:rsidR="00235AA3" w:rsidRPr="00235AA3" w:rsidRDefault="00235AA3" w:rsidP="00235AA3"/>
    <w:p w14:paraId="025D3E62" w14:textId="4E2ED718" w:rsidR="00235AA3" w:rsidRPr="00235AA3" w:rsidRDefault="00235AA3" w:rsidP="00235AA3"/>
    <w:p w14:paraId="75FE94FA" w14:textId="42A622D2" w:rsidR="00235AA3" w:rsidRPr="00235AA3" w:rsidRDefault="00235AA3" w:rsidP="00235AA3"/>
    <w:p w14:paraId="7A92B09F" w14:textId="688EB7E6" w:rsidR="00235AA3" w:rsidRPr="00235AA3" w:rsidRDefault="00235AA3" w:rsidP="00235AA3"/>
    <w:p w14:paraId="4631E160" w14:textId="029FEC28" w:rsidR="00235AA3" w:rsidRPr="00235AA3" w:rsidRDefault="00235AA3" w:rsidP="00235AA3"/>
    <w:p w14:paraId="4C336A8F" w14:textId="6B8BDA59" w:rsidR="00235AA3" w:rsidRPr="00235AA3" w:rsidRDefault="00235AA3" w:rsidP="00235AA3"/>
    <w:p w14:paraId="6F447679" w14:textId="308200C3" w:rsidR="00235AA3" w:rsidRPr="00235AA3" w:rsidRDefault="00235AA3" w:rsidP="00235AA3"/>
    <w:p w14:paraId="0663F59C" w14:textId="43D22110" w:rsidR="00235AA3" w:rsidRPr="00235AA3" w:rsidRDefault="00235AA3" w:rsidP="00235AA3"/>
    <w:p w14:paraId="6F4B2FE9" w14:textId="3279FA54" w:rsidR="00235AA3" w:rsidRPr="00235AA3" w:rsidRDefault="00235AA3" w:rsidP="00235AA3"/>
    <w:p w14:paraId="0C852596" w14:textId="6AFFA064" w:rsidR="00235AA3" w:rsidRDefault="00235AA3" w:rsidP="00235AA3"/>
    <w:p w14:paraId="6BB8FF4E" w14:textId="0671EA3F" w:rsidR="00235AA3" w:rsidRDefault="00235AA3" w:rsidP="00235AA3">
      <w:pPr>
        <w:tabs>
          <w:tab w:val="left" w:pos="8475"/>
        </w:tabs>
      </w:pPr>
      <w:r>
        <w:tab/>
      </w:r>
    </w:p>
    <w:p w14:paraId="5B3424F0" w14:textId="7A79F1E9" w:rsidR="00235AA3" w:rsidRDefault="00235AA3" w:rsidP="00235AA3">
      <w:pPr>
        <w:tabs>
          <w:tab w:val="left" w:pos="8475"/>
        </w:tabs>
      </w:pPr>
    </w:p>
    <w:p w14:paraId="334278F9" w14:textId="77777777" w:rsidR="00235AA3" w:rsidRPr="00235AA3" w:rsidRDefault="00235AA3" w:rsidP="00235AA3">
      <w:pPr>
        <w:tabs>
          <w:tab w:val="left" w:pos="8475"/>
        </w:tabs>
      </w:pPr>
    </w:p>
    <w:sectPr w:rsidR="00235AA3" w:rsidRPr="00235AA3" w:rsidSect="00BC092C">
      <w:headerReference w:type="default" r:id="rId41"/>
      <w:footerReference w:type="default" r:id="rId42"/>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8C311" w14:textId="77777777" w:rsidR="00C4159C" w:rsidRDefault="00C4159C" w:rsidP="000A1FEF">
      <w:pPr>
        <w:spacing w:after="0" w:line="240" w:lineRule="auto"/>
      </w:pPr>
      <w:r>
        <w:separator/>
      </w:r>
    </w:p>
  </w:endnote>
  <w:endnote w:type="continuationSeparator" w:id="0">
    <w:p w14:paraId="720102F0" w14:textId="77777777" w:rsidR="00C4159C" w:rsidRDefault="00C4159C"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panose1 w:val="02040503050406030204"/>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0A1FEF" w:rsidRDefault="000A1FEF">
    <w:pPr>
      <w:pStyle w:val="Pieddepage"/>
      <w:pBdr>
        <w:bottom w:val="single" w:sz="6" w:space="1" w:color="auto"/>
      </w:pBdr>
    </w:pPr>
  </w:p>
  <w:p w14:paraId="2AB320E2" w14:textId="1768854E"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C95C1B">
      <w:rPr>
        <w:i/>
        <w:noProof/>
      </w:rPr>
      <w:t>15/05/2020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54380" w14:textId="77777777" w:rsidR="00C4159C" w:rsidRDefault="00C4159C" w:rsidP="000A1FEF">
      <w:pPr>
        <w:spacing w:after="0" w:line="240" w:lineRule="auto"/>
      </w:pPr>
      <w:r>
        <w:separator/>
      </w:r>
    </w:p>
  </w:footnote>
  <w:footnote w:type="continuationSeparator" w:id="0">
    <w:p w14:paraId="6A8D668D" w14:textId="77777777" w:rsidR="00C4159C" w:rsidRDefault="00C4159C"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68C3C438"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0522A9"/>
    <w:multiLevelType w:val="hybridMultilevel"/>
    <w:tmpl w:val="10C2485C"/>
    <w:lvl w:ilvl="0" w:tplc="3D6E23F8">
      <w:start w:val="1"/>
      <w:numFmt w:val="lowerLetter"/>
      <w:pStyle w:val="Titre2"/>
      <w:lvlText w:val="%1)"/>
      <w:lvlJc w:val="left"/>
      <w:pPr>
        <w:ind w:left="720" w:hanging="360"/>
      </w:pPr>
    </w:lvl>
    <w:lvl w:ilvl="1" w:tplc="6C28C73C">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987914"/>
    <w:multiLevelType w:val="hybridMultilevel"/>
    <w:tmpl w:val="8AD6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4"/>
  </w:num>
  <w:num w:numId="5">
    <w:abstractNumId w:val="0"/>
  </w:num>
  <w:num w:numId="6">
    <w:abstractNumId w:val="2"/>
  </w:num>
  <w:num w:numId="7">
    <w:abstractNumId w:val="1"/>
  </w:num>
  <w:num w:numId="8">
    <w:abstractNumId w:val="5"/>
    <w:lvlOverride w:ilvl="0">
      <w:startOverride w:val="1"/>
    </w:lvlOverride>
  </w:num>
  <w:num w:numId="9">
    <w:abstractNumId w:val="6"/>
  </w:num>
  <w:num w:numId="10">
    <w:abstractNumId w:val="5"/>
    <w:lvlOverride w:ilvl="0">
      <w:startOverride w:val="1"/>
    </w:lvlOverride>
  </w:num>
  <w:num w:numId="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61BA9"/>
    <w:rsid w:val="00065CA1"/>
    <w:rsid w:val="000661C8"/>
    <w:rsid w:val="0008797F"/>
    <w:rsid w:val="000953D1"/>
    <w:rsid w:val="000A1FEF"/>
    <w:rsid w:val="000B63FB"/>
    <w:rsid w:val="000D7784"/>
    <w:rsid w:val="00124D60"/>
    <w:rsid w:val="00193CF2"/>
    <w:rsid w:val="001941F8"/>
    <w:rsid w:val="00235AA3"/>
    <w:rsid w:val="002514E4"/>
    <w:rsid w:val="00255BE0"/>
    <w:rsid w:val="003009F1"/>
    <w:rsid w:val="00304693"/>
    <w:rsid w:val="00313A4C"/>
    <w:rsid w:val="0031690A"/>
    <w:rsid w:val="00344712"/>
    <w:rsid w:val="003479B8"/>
    <w:rsid w:val="00352785"/>
    <w:rsid w:val="00412B22"/>
    <w:rsid w:val="004B27A2"/>
    <w:rsid w:val="004D697D"/>
    <w:rsid w:val="004E187E"/>
    <w:rsid w:val="004F38B5"/>
    <w:rsid w:val="00500A43"/>
    <w:rsid w:val="00537269"/>
    <w:rsid w:val="005469B0"/>
    <w:rsid w:val="00593844"/>
    <w:rsid w:val="005D2C15"/>
    <w:rsid w:val="00636027"/>
    <w:rsid w:val="006409B6"/>
    <w:rsid w:val="006422BC"/>
    <w:rsid w:val="00672110"/>
    <w:rsid w:val="006A1955"/>
    <w:rsid w:val="006A719A"/>
    <w:rsid w:val="006B6F60"/>
    <w:rsid w:val="006D3ABE"/>
    <w:rsid w:val="007107A9"/>
    <w:rsid w:val="00711279"/>
    <w:rsid w:val="00715EFD"/>
    <w:rsid w:val="00723723"/>
    <w:rsid w:val="0075429F"/>
    <w:rsid w:val="007E4798"/>
    <w:rsid w:val="007E7FB6"/>
    <w:rsid w:val="00806C59"/>
    <w:rsid w:val="00826936"/>
    <w:rsid w:val="00835AC2"/>
    <w:rsid w:val="008672B0"/>
    <w:rsid w:val="008A608D"/>
    <w:rsid w:val="00935B71"/>
    <w:rsid w:val="009C1C5D"/>
    <w:rsid w:val="009D6EC1"/>
    <w:rsid w:val="00A53DD5"/>
    <w:rsid w:val="00A8183C"/>
    <w:rsid w:val="00A87E1A"/>
    <w:rsid w:val="00AA31AE"/>
    <w:rsid w:val="00AC370A"/>
    <w:rsid w:val="00AC53FA"/>
    <w:rsid w:val="00AD73A3"/>
    <w:rsid w:val="00AE11E9"/>
    <w:rsid w:val="00B11990"/>
    <w:rsid w:val="00B12AD0"/>
    <w:rsid w:val="00B27A10"/>
    <w:rsid w:val="00B40890"/>
    <w:rsid w:val="00B46DFB"/>
    <w:rsid w:val="00B82F51"/>
    <w:rsid w:val="00B95BC0"/>
    <w:rsid w:val="00BC092C"/>
    <w:rsid w:val="00C3318A"/>
    <w:rsid w:val="00C4159C"/>
    <w:rsid w:val="00C77FD8"/>
    <w:rsid w:val="00C95C1B"/>
    <w:rsid w:val="00CE1EF0"/>
    <w:rsid w:val="00CE2877"/>
    <w:rsid w:val="00D00FD0"/>
    <w:rsid w:val="00D01424"/>
    <w:rsid w:val="00D02AD0"/>
    <w:rsid w:val="00D3731E"/>
    <w:rsid w:val="00DE78B3"/>
    <w:rsid w:val="00DF11A0"/>
    <w:rsid w:val="00E27551"/>
    <w:rsid w:val="00E55921"/>
    <w:rsid w:val="00E861E2"/>
    <w:rsid w:val="00EB59D4"/>
    <w:rsid w:val="00ED5C56"/>
    <w:rsid w:val="00ED750A"/>
    <w:rsid w:val="00EF4ADB"/>
    <w:rsid w:val="00F32D43"/>
    <w:rsid w:val="00F40388"/>
    <w:rsid w:val="00F505D5"/>
    <w:rsid w:val="00F86F64"/>
    <w:rsid w:val="00FA22FD"/>
    <w:rsid w:val="00FE4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E2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27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sv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2.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2817D0-5600-4DF0-862B-37A5A172D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825</TotalTime>
  <Pages>15</Pages>
  <Words>2236</Words>
  <Characters>12304</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Nathan GUIGAND</cp:lastModifiedBy>
  <cp:revision>17</cp:revision>
  <cp:lastPrinted>2020-05-12T08:42:00Z</cp:lastPrinted>
  <dcterms:created xsi:type="dcterms:W3CDTF">2020-04-08T10:07:00Z</dcterms:created>
  <dcterms:modified xsi:type="dcterms:W3CDTF">2020-05-15T07:44:00Z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