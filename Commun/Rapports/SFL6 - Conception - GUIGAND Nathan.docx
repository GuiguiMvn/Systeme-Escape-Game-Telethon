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60EEBEB1" w14:textId="77777777" w:rsidR="00AD73A3" w:rsidRPr="00AD73A3" w:rsidRDefault="00AD73A3" w:rsidP="00AD73A3"/>
    <w:p w14:paraId="421681CA"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5A96B8AC" w14:textId="066F37C1" w:rsidR="000953D1" w:rsidRDefault="00AD73A3">
          <w:pPr>
            <w:pStyle w:val="TM1"/>
            <w:rPr>
              <w:rFonts w:eastAsiaTheme="minorEastAsia"/>
              <w:noProof/>
              <w:lang w:eastAsia="fr-FR"/>
            </w:rPr>
          </w:pPr>
          <w:r>
            <w:fldChar w:fldCharType="begin"/>
          </w:r>
          <w:r>
            <w:instrText xml:space="preserve"> TOC \o "1-3" \h \z \u </w:instrText>
          </w:r>
          <w:r>
            <w:fldChar w:fldCharType="separate"/>
          </w:r>
          <w:hyperlink w:anchor="_Toc39128987" w:history="1">
            <w:r w:rsidR="000953D1" w:rsidRPr="006B5426">
              <w:rPr>
                <w:rStyle w:val="Lienhypertexte"/>
                <w:noProof/>
              </w:rPr>
              <w:t>I.</w:t>
            </w:r>
            <w:r w:rsidR="000953D1">
              <w:rPr>
                <w:rFonts w:eastAsiaTheme="minorEastAsia"/>
                <w:noProof/>
                <w:lang w:eastAsia="fr-FR"/>
              </w:rPr>
              <w:tab/>
            </w:r>
            <w:r w:rsidR="000953D1" w:rsidRPr="006B5426">
              <w:rPr>
                <w:rStyle w:val="Lienhypertexte"/>
                <w:noProof/>
              </w:rPr>
              <w:t>Introduction :</w:t>
            </w:r>
            <w:r w:rsidR="000953D1">
              <w:rPr>
                <w:noProof/>
                <w:webHidden/>
              </w:rPr>
              <w:tab/>
            </w:r>
            <w:r w:rsidR="000953D1">
              <w:rPr>
                <w:noProof/>
                <w:webHidden/>
              </w:rPr>
              <w:fldChar w:fldCharType="begin"/>
            </w:r>
            <w:r w:rsidR="000953D1">
              <w:rPr>
                <w:noProof/>
                <w:webHidden/>
              </w:rPr>
              <w:instrText xml:space="preserve"> PAGEREF _Toc39128987 \h </w:instrText>
            </w:r>
            <w:r w:rsidR="000953D1">
              <w:rPr>
                <w:noProof/>
                <w:webHidden/>
              </w:rPr>
            </w:r>
            <w:r w:rsidR="000953D1">
              <w:rPr>
                <w:noProof/>
                <w:webHidden/>
              </w:rPr>
              <w:fldChar w:fldCharType="separate"/>
            </w:r>
            <w:r w:rsidR="000953D1">
              <w:rPr>
                <w:noProof/>
                <w:webHidden/>
              </w:rPr>
              <w:t>2</w:t>
            </w:r>
            <w:r w:rsidR="000953D1">
              <w:rPr>
                <w:noProof/>
                <w:webHidden/>
              </w:rPr>
              <w:fldChar w:fldCharType="end"/>
            </w:r>
          </w:hyperlink>
        </w:p>
        <w:p w14:paraId="63377E64" w14:textId="1EDADEFC" w:rsidR="000953D1" w:rsidRDefault="00AA31AE">
          <w:pPr>
            <w:pStyle w:val="TM1"/>
            <w:rPr>
              <w:rFonts w:eastAsiaTheme="minorEastAsia"/>
              <w:noProof/>
              <w:lang w:eastAsia="fr-FR"/>
            </w:rPr>
          </w:pPr>
          <w:hyperlink w:anchor="_Toc39128988" w:history="1">
            <w:r w:rsidR="000953D1" w:rsidRPr="006B5426">
              <w:rPr>
                <w:rStyle w:val="Lienhypertexte"/>
                <w:noProof/>
              </w:rPr>
              <w:t>II.</w:t>
            </w:r>
            <w:r w:rsidR="000953D1">
              <w:rPr>
                <w:rFonts w:eastAsiaTheme="minorEastAsia"/>
                <w:noProof/>
                <w:lang w:eastAsia="fr-FR"/>
              </w:rPr>
              <w:tab/>
            </w:r>
            <w:r w:rsidR="000953D1" w:rsidRPr="006B5426">
              <w:rPr>
                <w:rStyle w:val="Lienhypertexte"/>
                <w:noProof/>
              </w:rPr>
              <w:t>Réalisation du projet :</w:t>
            </w:r>
            <w:r w:rsidR="000953D1">
              <w:rPr>
                <w:noProof/>
                <w:webHidden/>
              </w:rPr>
              <w:tab/>
            </w:r>
            <w:r w:rsidR="000953D1">
              <w:rPr>
                <w:noProof/>
                <w:webHidden/>
              </w:rPr>
              <w:fldChar w:fldCharType="begin"/>
            </w:r>
            <w:r w:rsidR="000953D1">
              <w:rPr>
                <w:noProof/>
                <w:webHidden/>
              </w:rPr>
              <w:instrText xml:space="preserve"> PAGEREF _Toc39128988 \h </w:instrText>
            </w:r>
            <w:r w:rsidR="000953D1">
              <w:rPr>
                <w:noProof/>
                <w:webHidden/>
              </w:rPr>
            </w:r>
            <w:r w:rsidR="000953D1">
              <w:rPr>
                <w:noProof/>
                <w:webHidden/>
              </w:rPr>
              <w:fldChar w:fldCharType="separate"/>
            </w:r>
            <w:r w:rsidR="000953D1">
              <w:rPr>
                <w:noProof/>
                <w:webHidden/>
              </w:rPr>
              <w:t>3</w:t>
            </w:r>
            <w:r w:rsidR="000953D1">
              <w:rPr>
                <w:noProof/>
                <w:webHidden/>
              </w:rPr>
              <w:fldChar w:fldCharType="end"/>
            </w:r>
          </w:hyperlink>
        </w:p>
        <w:p w14:paraId="62F8AF59" w14:textId="5F275AE3" w:rsidR="000953D1" w:rsidRDefault="00AA31AE">
          <w:pPr>
            <w:pStyle w:val="TM2"/>
            <w:tabs>
              <w:tab w:val="left" w:pos="660"/>
              <w:tab w:val="right" w:leader="dot" w:pos="9736"/>
            </w:tabs>
            <w:rPr>
              <w:rFonts w:eastAsiaTheme="minorEastAsia"/>
              <w:noProof/>
              <w:lang w:eastAsia="fr-FR"/>
            </w:rPr>
          </w:pPr>
          <w:hyperlink w:anchor="_Toc39128989" w:history="1">
            <w:r w:rsidR="000953D1" w:rsidRPr="006B5426">
              <w:rPr>
                <w:rStyle w:val="Lienhypertexte"/>
                <w:noProof/>
              </w:rPr>
              <w:t>a)</w:t>
            </w:r>
            <w:r w:rsidR="000953D1">
              <w:rPr>
                <w:rFonts w:eastAsiaTheme="minorEastAsia"/>
                <w:noProof/>
                <w:lang w:eastAsia="fr-FR"/>
              </w:rPr>
              <w:tab/>
            </w:r>
            <w:r w:rsidR="000953D1" w:rsidRPr="006B5426">
              <w:rPr>
                <w:rStyle w:val="Lienhypertexte"/>
                <w:noProof/>
              </w:rPr>
              <w:t>Tâches étudiant :</w:t>
            </w:r>
            <w:r w:rsidR="000953D1">
              <w:rPr>
                <w:noProof/>
                <w:webHidden/>
              </w:rPr>
              <w:tab/>
            </w:r>
            <w:r w:rsidR="000953D1">
              <w:rPr>
                <w:noProof/>
                <w:webHidden/>
              </w:rPr>
              <w:fldChar w:fldCharType="begin"/>
            </w:r>
            <w:r w:rsidR="000953D1">
              <w:rPr>
                <w:noProof/>
                <w:webHidden/>
              </w:rPr>
              <w:instrText xml:space="preserve"> PAGEREF _Toc39128989 \h </w:instrText>
            </w:r>
            <w:r w:rsidR="000953D1">
              <w:rPr>
                <w:noProof/>
                <w:webHidden/>
              </w:rPr>
            </w:r>
            <w:r w:rsidR="000953D1">
              <w:rPr>
                <w:noProof/>
                <w:webHidden/>
              </w:rPr>
              <w:fldChar w:fldCharType="separate"/>
            </w:r>
            <w:r w:rsidR="000953D1">
              <w:rPr>
                <w:noProof/>
                <w:webHidden/>
              </w:rPr>
              <w:t>3</w:t>
            </w:r>
            <w:r w:rsidR="000953D1">
              <w:rPr>
                <w:noProof/>
                <w:webHidden/>
              </w:rPr>
              <w:fldChar w:fldCharType="end"/>
            </w:r>
          </w:hyperlink>
        </w:p>
        <w:p w14:paraId="796BCE2F" w14:textId="6248C56C" w:rsidR="000953D1" w:rsidRDefault="00AA31AE">
          <w:pPr>
            <w:pStyle w:val="TM2"/>
            <w:tabs>
              <w:tab w:val="left" w:pos="660"/>
              <w:tab w:val="right" w:leader="dot" w:pos="9736"/>
            </w:tabs>
            <w:rPr>
              <w:rFonts w:eastAsiaTheme="minorEastAsia"/>
              <w:noProof/>
              <w:lang w:eastAsia="fr-FR"/>
            </w:rPr>
          </w:pPr>
          <w:hyperlink w:anchor="_Toc39128990" w:history="1">
            <w:r w:rsidR="000953D1" w:rsidRPr="006B5426">
              <w:rPr>
                <w:rStyle w:val="Lienhypertexte"/>
                <w:noProof/>
              </w:rPr>
              <w:t>b)</w:t>
            </w:r>
            <w:r w:rsidR="000953D1">
              <w:rPr>
                <w:rFonts w:eastAsiaTheme="minorEastAsia"/>
                <w:noProof/>
                <w:lang w:eastAsia="fr-FR"/>
              </w:rPr>
              <w:tab/>
            </w:r>
            <w:r w:rsidR="000953D1" w:rsidRPr="006B5426">
              <w:rPr>
                <w:rStyle w:val="Lienhypertexte"/>
                <w:noProof/>
              </w:rPr>
              <w:t>Interconnexion du réseau :</w:t>
            </w:r>
            <w:r w:rsidR="000953D1">
              <w:rPr>
                <w:noProof/>
                <w:webHidden/>
              </w:rPr>
              <w:tab/>
            </w:r>
            <w:r w:rsidR="000953D1">
              <w:rPr>
                <w:noProof/>
                <w:webHidden/>
              </w:rPr>
              <w:fldChar w:fldCharType="begin"/>
            </w:r>
            <w:r w:rsidR="000953D1">
              <w:rPr>
                <w:noProof/>
                <w:webHidden/>
              </w:rPr>
              <w:instrText xml:space="preserve"> PAGEREF _Toc39128990 \h </w:instrText>
            </w:r>
            <w:r w:rsidR="000953D1">
              <w:rPr>
                <w:noProof/>
                <w:webHidden/>
              </w:rPr>
            </w:r>
            <w:r w:rsidR="000953D1">
              <w:rPr>
                <w:noProof/>
                <w:webHidden/>
              </w:rPr>
              <w:fldChar w:fldCharType="separate"/>
            </w:r>
            <w:r w:rsidR="000953D1">
              <w:rPr>
                <w:noProof/>
                <w:webHidden/>
              </w:rPr>
              <w:t>3</w:t>
            </w:r>
            <w:r w:rsidR="000953D1">
              <w:rPr>
                <w:noProof/>
                <w:webHidden/>
              </w:rPr>
              <w:fldChar w:fldCharType="end"/>
            </w:r>
          </w:hyperlink>
        </w:p>
        <w:p w14:paraId="37D1CDA5" w14:textId="208CB6F6" w:rsidR="000953D1" w:rsidRDefault="00AA31AE">
          <w:pPr>
            <w:pStyle w:val="TM2"/>
            <w:tabs>
              <w:tab w:val="left" w:pos="660"/>
              <w:tab w:val="right" w:leader="dot" w:pos="9736"/>
            </w:tabs>
            <w:rPr>
              <w:rFonts w:eastAsiaTheme="minorEastAsia"/>
              <w:noProof/>
              <w:lang w:eastAsia="fr-FR"/>
            </w:rPr>
          </w:pPr>
          <w:hyperlink w:anchor="_Toc39128991" w:history="1">
            <w:r w:rsidR="000953D1" w:rsidRPr="006B5426">
              <w:rPr>
                <w:rStyle w:val="Lienhypertexte"/>
                <w:noProof/>
              </w:rPr>
              <w:t>c)</w:t>
            </w:r>
            <w:r w:rsidR="000953D1">
              <w:rPr>
                <w:rFonts w:eastAsiaTheme="minorEastAsia"/>
                <w:noProof/>
                <w:lang w:eastAsia="fr-FR"/>
              </w:rPr>
              <w:tab/>
            </w:r>
            <w:r w:rsidR="000953D1" w:rsidRPr="006B5426">
              <w:rPr>
                <w:rStyle w:val="Lienhypertexte"/>
                <w:noProof/>
              </w:rPr>
              <w:t>Communication :</w:t>
            </w:r>
            <w:r w:rsidR="000953D1">
              <w:rPr>
                <w:noProof/>
                <w:webHidden/>
              </w:rPr>
              <w:tab/>
            </w:r>
            <w:r w:rsidR="000953D1">
              <w:rPr>
                <w:noProof/>
                <w:webHidden/>
              </w:rPr>
              <w:fldChar w:fldCharType="begin"/>
            </w:r>
            <w:r w:rsidR="000953D1">
              <w:rPr>
                <w:noProof/>
                <w:webHidden/>
              </w:rPr>
              <w:instrText xml:space="preserve"> PAGEREF _Toc39128991 \h </w:instrText>
            </w:r>
            <w:r w:rsidR="000953D1">
              <w:rPr>
                <w:noProof/>
                <w:webHidden/>
              </w:rPr>
            </w:r>
            <w:r w:rsidR="000953D1">
              <w:rPr>
                <w:noProof/>
                <w:webHidden/>
              </w:rPr>
              <w:fldChar w:fldCharType="separate"/>
            </w:r>
            <w:r w:rsidR="000953D1">
              <w:rPr>
                <w:noProof/>
                <w:webHidden/>
              </w:rPr>
              <w:t>3</w:t>
            </w:r>
            <w:r w:rsidR="000953D1">
              <w:rPr>
                <w:noProof/>
                <w:webHidden/>
              </w:rPr>
              <w:fldChar w:fldCharType="end"/>
            </w:r>
          </w:hyperlink>
        </w:p>
        <w:p w14:paraId="06CB146D" w14:textId="08DB6FAE" w:rsidR="000953D1" w:rsidRDefault="00AA31AE">
          <w:pPr>
            <w:pStyle w:val="TM2"/>
            <w:tabs>
              <w:tab w:val="left" w:pos="660"/>
              <w:tab w:val="right" w:leader="dot" w:pos="9736"/>
            </w:tabs>
            <w:rPr>
              <w:rFonts w:eastAsiaTheme="minorEastAsia"/>
              <w:noProof/>
              <w:lang w:eastAsia="fr-FR"/>
            </w:rPr>
          </w:pPr>
          <w:hyperlink w:anchor="_Toc39128992" w:history="1">
            <w:r w:rsidR="000953D1" w:rsidRPr="006B5426">
              <w:rPr>
                <w:rStyle w:val="Lienhypertexte"/>
                <w:noProof/>
              </w:rPr>
              <w:t>d)</w:t>
            </w:r>
            <w:r w:rsidR="000953D1">
              <w:rPr>
                <w:rFonts w:eastAsiaTheme="minorEastAsia"/>
                <w:noProof/>
                <w:lang w:eastAsia="fr-FR"/>
              </w:rPr>
              <w:tab/>
            </w:r>
            <w:r w:rsidR="000953D1" w:rsidRPr="006B5426">
              <w:rPr>
                <w:rStyle w:val="Lienhypertexte"/>
                <w:noProof/>
              </w:rPr>
              <w:t>Informations de connexion au serveur BDD :</w:t>
            </w:r>
            <w:r w:rsidR="000953D1">
              <w:rPr>
                <w:noProof/>
                <w:webHidden/>
              </w:rPr>
              <w:tab/>
            </w:r>
            <w:r w:rsidR="000953D1">
              <w:rPr>
                <w:noProof/>
                <w:webHidden/>
              </w:rPr>
              <w:fldChar w:fldCharType="begin"/>
            </w:r>
            <w:r w:rsidR="000953D1">
              <w:rPr>
                <w:noProof/>
                <w:webHidden/>
              </w:rPr>
              <w:instrText xml:space="preserve"> PAGEREF _Toc39128992 \h </w:instrText>
            </w:r>
            <w:r w:rsidR="000953D1">
              <w:rPr>
                <w:noProof/>
                <w:webHidden/>
              </w:rPr>
            </w:r>
            <w:r w:rsidR="000953D1">
              <w:rPr>
                <w:noProof/>
                <w:webHidden/>
              </w:rPr>
              <w:fldChar w:fldCharType="separate"/>
            </w:r>
            <w:r w:rsidR="000953D1">
              <w:rPr>
                <w:noProof/>
                <w:webHidden/>
              </w:rPr>
              <w:t>4</w:t>
            </w:r>
            <w:r w:rsidR="000953D1">
              <w:rPr>
                <w:noProof/>
                <w:webHidden/>
              </w:rPr>
              <w:fldChar w:fldCharType="end"/>
            </w:r>
          </w:hyperlink>
        </w:p>
        <w:p w14:paraId="37DB5923" w14:textId="65693BCF" w:rsidR="000953D1" w:rsidRDefault="00AA31AE">
          <w:pPr>
            <w:pStyle w:val="TM2"/>
            <w:tabs>
              <w:tab w:val="left" w:pos="660"/>
              <w:tab w:val="right" w:leader="dot" w:pos="9736"/>
            </w:tabs>
            <w:rPr>
              <w:rFonts w:eastAsiaTheme="minorEastAsia"/>
              <w:noProof/>
              <w:lang w:eastAsia="fr-FR"/>
            </w:rPr>
          </w:pPr>
          <w:hyperlink w:anchor="_Toc39128993" w:history="1">
            <w:r w:rsidR="000953D1" w:rsidRPr="006B5426">
              <w:rPr>
                <w:rStyle w:val="Lienhypertexte"/>
                <w:noProof/>
              </w:rPr>
              <w:t>e)</w:t>
            </w:r>
            <w:r w:rsidR="000953D1">
              <w:rPr>
                <w:rFonts w:eastAsiaTheme="minorEastAsia"/>
                <w:noProof/>
                <w:lang w:eastAsia="fr-FR"/>
              </w:rPr>
              <w:tab/>
            </w:r>
            <w:r w:rsidR="000953D1" w:rsidRPr="006B5426">
              <w:rPr>
                <w:rStyle w:val="Lienhypertexte"/>
                <w:noProof/>
              </w:rPr>
              <w:t>Code de connexion à la base de données :</w:t>
            </w:r>
            <w:r w:rsidR="000953D1">
              <w:rPr>
                <w:noProof/>
                <w:webHidden/>
              </w:rPr>
              <w:tab/>
            </w:r>
            <w:r w:rsidR="000953D1">
              <w:rPr>
                <w:noProof/>
                <w:webHidden/>
              </w:rPr>
              <w:fldChar w:fldCharType="begin"/>
            </w:r>
            <w:r w:rsidR="000953D1">
              <w:rPr>
                <w:noProof/>
                <w:webHidden/>
              </w:rPr>
              <w:instrText xml:space="preserve"> PAGEREF _Toc39128993 \h </w:instrText>
            </w:r>
            <w:r w:rsidR="000953D1">
              <w:rPr>
                <w:noProof/>
                <w:webHidden/>
              </w:rPr>
            </w:r>
            <w:r w:rsidR="000953D1">
              <w:rPr>
                <w:noProof/>
                <w:webHidden/>
              </w:rPr>
              <w:fldChar w:fldCharType="separate"/>
            </w:r>
            <w:r w:rsidR="000953D1">
              <w:rPr>
                <w:noProof/>
                <w:webHidden/>
              </w:rPr>
              <w:t>4</w:t>
            </w:r>
            <w:r w:rsidR="000953D1">
              <w:rPr>
                <w:noProof/>
                <w:webHidden/>
              </w:rPr>
              <w:fldChar w:fldCharType="end"/>
            </w:r>
          </w:hyperlink>
        </w:p>
        <w:p w14:paraId="74F76EC0" w14:textId="3DFB1810" w:rsidR="000953D1" w:rsidRDefault="00AA31AE">
          <w:pPr>
            <w:pStyle w:val="TM1"/>
            <w:rPr>
              <w:rFonts w:eastAsiaTheme="minorEastAsia"/>
              <w:noProof/>
              <w:lang w:eastAsia="fr-FR"/>
            </w:rPr>
          </w:pPr>
          <w:hyperlink w:anchor="_Toc39128994" w:history="1">
            <w:r w:rsidR="000953D1" w:rsidRPr="006B5426">
              <w:rPr>
                <w:rStyle w:val="Lienhypertexte"/>
                <w:noProof/>
              </w:rPr>
              <w:t>III.</w:t>
            </w:r>
            <w:r w:rsidR="000953D1">
              <w:rPr>
                <w:rFonts w:eastAsiaTheme="minorEastAsia"/>
                <w:noProof/>
                <w:lang w:eastAsia="fr-FR"/>
              </w:rPr>
              <w:tab/>
            </w:r>
            <w:r w:rsidR="000953D1" w:rsidRPr="006B5426">
              <w:rPr>
                <w:rStyle w:val="Lienhypertexte"/>
                <w:noProof/>
              </w:rPr>
              <w:t>Réalisation de l’application de supervision :</w:t>
            </w:r>
            <w:r w:rsidR="000953D1">
              <w:rPr>
                <w:noProof/>
                <w:webHidden/>
              </w:rPr>
              <w:tab/>
            </w:r>
            <w:r w:rsidR="000953D1">
              <w:rPr>
                <w:noProof/>
                <w:webHidden/>
              </w:rPr>
              <w:fldChar w:fldCharType="begin"/>
            </w:r>
            <w:r w:rsidR="000953D1">
              <w:rPr>
                <w:noProof/>
                <w:webHidden/>
              </w:rPr>
              <w:instrText xml:space="preserve"> PAGEREF _Toc39128994 \h </w:instrText>
            </w:r>
            <w:r w:rsidR="000953D1">
              <w:rPr>
                <w:noProof/>
                <w:webHidden/>
              </w:rPr>
            </w:r>
            <w:r w:rsidR="000953D1">
              <w:rPr>
                <w:noProof/>
                <w:webHidden/>
              </w:rPr>
              <w:fldChar w:fldCharType="separate"/>
            </w:r>
            <w:r w:rsidR="000953D1">
              <w:rPr>
                <w:noProof/>
                <w:webHidden/>
              </w:rPr>
              <w:t>6</w:t>
            </w:r>
            <w:r w:rsidR="000953D1">
              <w:rPr>
                <w:noProof/>
                <w:webHidden/>
              </w:rPr>
              <w:fldChar w:fldCharType="end"/>
            </w:r>
          </w:hyperlink>
        </w:p>
        <w:p w14:paraId="5360B030" w14:textId="3C94724A" w:rsidR="000953D1" w:rsidRDefault="00AA31AE">
          <w:pPr>
            <w:pStyle w:val="TM2"/>
            <w:tabs>
              <w:tab w:val="left" w:pos="660"/>
              <w:tab w:val="right" w:leader="dot" w:pos="9736"/>
            </w:tabs>
            <w:rPr>
              <w:rFonts w:eastAsiaTheme="minorEastAsia"/>
              <w:noProof/>
              <w:lang w:eastAsia="fr-FR"/>
            </w:rPr>
          </w:pPr>
          <w:hyperlink w:anchor="_Toc39128995" w:history="1">
            <w:r w:rsidR="000953D1" w:rsidRPr="006B5426">
              <w:rPr>
                <w:rStyle w:val="Lienhypertexte"/>
                <w:noProof/>
              </w:rPr>
              <w:t>a)</w:t>
            </w:r>
            <w:r w:rsidR="000953D1">
              <w:rPr>
                <w:rFonts w:eastAsiaTheme="minorEastAsia"/>
                <w:noProof/>
                <w:lang w:eastAsia="fr-FR"/>
              </w:rPr>
              <w:tab/>
            </w:r>
            <w:r w:rsidR="000953D1" w:rsidRPr="006B5426">
              <w:rPr>
                <w:rStyle w:val="Lienhypertexte"/>
                <w:noProof/>
              </w:rPr>
              <w:t>Lancement :</w:t>
            </w:r>
            <w:r w:rsidR="000953D1">
              <w:rPr>
                <w:noProof/>
                <w:webHidden/>
              </w:rPr>
              <w:tab/>
            </w:r>
            <w:r w:rsidR="000953D1">
              <w:rPr>
                <w:noProof/>
                <w:webHidden/>
              </w:rPr>
              <w:fldChar w:fldCharType="begin"/>
            </w:r>
            <w:r w:rsidR="000953D1">
              <w:rPr>
                <w:noProof/>
                <w:webHidden/>
              </w:rPr>
              <w:instrText xml:space="preserve"> PAGEREF _Toc39128995 \h </w:instrText>
            </w:r>
            <w:r w:rsidR="000953D1">
              <w:rPr>
                <w:noProof/>
                <w:webHidden/>
              </w:rPr>
            </w:r>
            <w:r w:rsidR="000953D1">
              <w:rPr>
                <w:noProof/>
                <w:webHidden/>
              </w:rPr>
              <w:fldChar w:fldCharType="separate"/>
            </w:r>
            <w:r w:rsidR="000953D1">
              <w:rPr>
                <w:noProof/>
                <w:webHidden/>
              </w:rPr>
              <w:t>6</w:t>
            </w:r>
            <w:r w:rsidR="000953D1">
              <w:rPr>
                <w:noProof/>
                <w:webHidden/>
              </w:rPr>
              <w:fldChar w:fldCharType="end"/>
            </w:r>
          </w:hyperlink>
        </w:p>
        <w:p w14:paraId="3F5405C4" w14:textId="064907D1" w:rsidR="000953D1" w:rsidRDefault="00AA31AE">
          <w:pPr>
            <w:pStyle w:val="TM2"/>
            <w:tabs>
              <w:tab w:val="left" w:pos="660"/>
              <w:tab w:val="right" w:leader="dot" w:pos="9736"/>
            </w:tabs>
            <w:rPr>
              <w:rFonts w:eastAsiaTheme="minorEastAsia"/>
              <w:noProof/>
              <w:lang w:eastAsia="fr-FR"/>
            </w:rPr>
          </w:pPr>
          <w:hyperlink w:anchor="_Toc39128996" w:history="1">
            <w:r w:rsidR="000953D1" w:rsidRPr="006B5426">
              <w:rPr>
                <w:rStyle w:val="Lienhypertexte"/>
                <w:noProof/>
              </w:rPr>
              <w:t>b)</w:t>
            </w:r>
            <w:r w:rsidR="000953D1">
              <w:rPr>
                <w:rFonts w:eastAsiaTheme="minorEastAsia"/>
                <w:noProof/>
                <w:lang w:eastAsia="fr-FR"/>
              </w:rPr>
              <w:tab/>
            </w:r>
            <w:r w:rsidR="000953D1" w:rsidRPr="006B5426">
              <w:rPr>
                <w:rStyle w:val="Lienhypertexte"/>
                <w:noProof/>
              </w:rPr>
              <w:t>Superviser :</w:t>
            </w:r>
            <w:r w:rsidR="000953D1">
              <w:rPr>
                <w:noProof/>
                <w:webHidden/>
              </w:rPr>
              <w:tab/>
            </w:r>
            <w:r w:rsidR="000953D1">
              <w:rPr>
                <w:noProof/>
                <w:webHidden/>
              </w:rPr>
              <w:fldChar w:fldCharType="begin"/>
            </w:r>
            <w:r w:rsidR="000953D1">
              <w:rPr>
                <w:noProof/>
                <w:webHidden/>
              </w:rPr>
              <w:instrText xml:space="preserve"> PAGEREF _Toc39128996 \h </w:instrText>
            </w:r>
            <w:r w:rsidR="000953D1">
              <w:rPr>
                <w:noProof/>
                <w:webHidden/>
              </w:rPr>
            </w:r>
            <w:r w:rsidR="000953D1">
              <w:rPr>
                <w:noProof/>
                <w:webHidden/>
              </w:rPr>
              <w:fldChar w:fldCharType="separate"/>
            </w:r>
            <w:r w:rsidR="000953D1">
              <w:rPr>
                <w:noProof/>
                <w:webHidden/>
              </w:rPr>
              <w:t>7</w:t>
            </w:r>
            <w:r w:rsidR="000953D1">
              <w:rPr>
                <w:noProof/>
                <w:webHidden/>
              </w:rPr>
              <w:fldChar w:fldCharType="end"/>
            </w:r>
          </w:hyperlink>
        </w:p>
        <w:p w14:paraId="683AE6FD" w14:textId="156E125D" w:rsidR="00AD73A3" w:rsidRDefault="00AD73A3">
          <w:r>
            <w:rPr>
              <w:b/>
              <w:bCs/>
            </w:rPr>
            <w:fldChar w:fldCharType="end"/>
          </w:r>
        </w:p>
      </w:sdtContent>
    </w:sdt>
    <w:p w14:paraId="36BC7903" w14:textId="77777777" w:rsidR="00AD73A3" w:rsidRPr="00AD73A3" w:rsidRDefault="00AD73A3" w:rsidP="00AD73A3"/>
    <w:p w14:paraId="777B40A7" w14:textId="77777777" w:rsidR="00AD73A3" w:rsidRPr="00AD73A3" w:rsidRDefault="00AD73A3" w:rsidP="00AD73A3"/>
    <w:p w14:paraId="4E6C3B55" w14:textId="77777777" w:rsidR="00AD73A3" w:rsidRPr="00AD73A3" w:rsidRDefault="00AD73A3" w:rsidP="00AD73A3"/>
    <w:p w14:paraId="292CFEAD" w14:textId="77777777" w:rsidR="00AD73A3" w:rsidRPr="00AD73A3" w:rsidRDefault="00AD73A3" w:rsidP="00AD73A3"/>
    <w:p w14:paraId="3E3301AC" w14:textId="019961D9" w:rsidR="00AD73A3" w:rsidRDefault="00AD73A3" w:rsidP="00AD73A3"/>
    <w:p w14:paraId="744B741B" w14:textId="0DB22B72" w:rsidR="00D01424" w:rsidRDefault="00D01424" w:rsidP="00AD73A3"/>
    <w:p w14:paraId="6EC92D21" w14:textId="36D54ECA" w:rsidR="00715EFD" w:rsidRDefault="00715EFD" w:rsidP="00715EFD">
      <w:pPr>
        <w:tabs>
          <w:tab w:val="left" w:pos="1999"/>
        </w:tabs>
      </w:pPr>
    </w:p>
    <w:p w14:paraId="303C6257" w14:textId="166464E6" w:rsidR="00715EFD" w:rsidRDefault="006B6F60" w:rsidP="006B6F60">
      <w:pPr>
        <w:pStyle w:val="Titre1"/>
      </w:pPr>
      <w:bookmarkStart w:id="0" w:name="_Toc39128987"/>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39128988"/>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39128989"/>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39128990"/>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0A485CEA" w:rsidR="005469B0" w:rsidRPr="005469B0" w:rsidRDefault="005469B0" w:rsidP="005469B0"/>
    <w:p w14:paraId="15213A3A" w14:textId="36C385E8" w:rsidR="005469B0" w:rsidRPr="005469B0" w:rsidRDefault="005469B0" w:rsidP="005469B0"/>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39128991"/>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39128992"/>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39128993"/>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4CD7A037" w:rsidR="00C3318A" w:rsidRPr="00C3318A" w:rsidRDefault="00C3318A" w:rsidP="00C3318A">
      <w:pPr>
        <w:tabs>
          <w:tab w:val="left" w:pos="1950"/>
        </w:tabs>
      </w:pPr>
      <w:r>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r>
        <w:lastRenderedPageBreak/>
        <w:t>Étude du Wi-Fi :</w:t>
      </w:r>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w:t>
            </w:r>
            <w:proofErr w:type="spellStart"/>
            <w:r>
              <w:t>ZigBee</w:t>
            </w:r>
            <w:proofErr w:type="spellEnd"/>
            <w:r>
              <w:t xml:space="preserv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DE78B3" w:rsidRPr="003009F1" w:rsidRDefault="00DE78B3"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7"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" filled="f" stroked="f" strokeweight=".5pt">
                <v:textbox>
                  <w:txbxContent>
                    <w:p w14:paraId="7491E57E" w14:textId="33C907C0" w:rsidR="00DE78B3" w:rsidRPr="003009F1" w:rsidRDefault="00DE78B3"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DE78B3" w:rsidRPr="003009F1" w:rsidRDefault="00DE78B3"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28"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mqNQ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" filled="f" stroked="f" strokeweight=".5pt">
                <v:textbox>
                  <w:txbxContent>
                    <w:p w14:paraId="7E85BF45" w14:textId="5B0EED03" w:rsidR="00DE78B3" w:rsidRPr="003009F1" w:rsidRDefault="00DE78B3"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3009F1" w:rsidRPr="003009F1" w:rsidRDefault="003009F1">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29"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" filled="f" stroked="f" strokeweight=".5pt">
                <v:textbox>
                  <w:txbxContent>
                    <w:p w14:paraId="78A9C0F8" w14:textId="3E5DBA00" w:rsidR="003009F1" w:rsidRPr="003009F1" w:rsidRDefault="003009F1">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DE78B3" w:rsidRPr="00DE78B3" w:rsidRDefault="00DE78B3"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0"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LAtvJY2AgAAXwQAAA4AAAAAAAAA&#10;AAAAAAAALgIAAGRycy9lMm9Eb2MueG1sUEsBAi0AFAAGAAgAAAAhAITe4fvhAAAACQEAAA8AAAAA&#10;AAAAAAAAAAAAkAQAAGRycy9kb3ducmV2LnhtbFBLBQYAAAAABAAEAPMAAACeBQAAAAA=&#10;" filled="f" stroked="f" strokeweight=".5pt">
                <v:textbox>
                  <w:txbxContent>
                    <w:p w14:paraId="0F981CAC" w14:textId="564551BD" w:rsidR="00DE78B3" w:rsidRPr="00DE78B3" w:rsidRDefault="00DE78B3"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1"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MrNQIAAF8EAAAOAAAAZHJzL2Uyb0RvYy54bWysVF9v2jAQf5+072D5fSQQ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" filled="f" stroked="f" strokeweight=".5pt">
                <v:textbo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2"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" filled="f" stroked="f" strokeweight=".5pt">
                <v:textbo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DE78B3" w:rsidRPr="003009F1" w:rsidRDefault="00DE78B3"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3"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NfL1Qw0AgAAXwQAAA4AAAAAAAAAAAAA&#10;AAAALgIAAGRycy9lMm9Eb2MueG1sUEsBAi0AFAAGAAgAAAAhAO3FdlzgAAAACAEAAA8AAAAAAAAA&#10;AAAAAAAAjgQAAGRycy9kb3ducmV2LnhtbFBLBQYAAAAABAAEAPMAAACbBQAAAAA=&#10;" filled="f" stroked="f" strokeweight=".5pt">
                <v:textbox>
                  <w:txbxContent>
                    <w:p w14:paraId="48142743" w14:textId="77777777" w:rsidR="00DE78B3" w:rsidRPr="003009F1" w:rsidRDefault="00DE78B3"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3009F1" w:rsidRPr="003009F1" w:rsidRDefault="003009F1"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0"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" filled="f" stroked="f" strokeweight=".5pt">
                <v:textbox>
                  <w:txbxContent>
                    <w:p w14:paraId="471B92C4" w14:textId="0761B427" w:rsidR="003009F1" w:rsidRPr="003009F1" w:rsidRDefault="003009F1"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3009F1" w:rsidRPr="003009F1" w:rsidRDefault="003009F1"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1"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LN4rOE2AgAAXgQAAA4AAAAAAAAA&#10;AAAAAAAALgIAAGRycy9lMm9Eb2MueG1sUEsBAi0AFAAGAAgAAAAhAAJwYJXhAAAACgEAAA8AAAAA&#10;AAAAAAAAAAAAkAQAAGRycy9kb3ducmV2LnhtbFBLBQYAAAAABAAEAPMAAACeBQAAAAA=&#10;" filled="f" stroked="f" strokeweight=".5pt">
                <v:textbox>
                  <w:txbxContent>
                    <w:p w14:paraId="741589CE" w14:textId="6C4F187A" w:rsidR="003009F1" w:rsidRPr="003009F1" w:rsidRDefault="003009F1"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bookmarkStart w:id="7" w:name="_Toc39128994"/>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r>
        <w:lastRenderedPageBreak/>
        <w:t>L’antenne du routeur :</w:t>
      </w:r>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336C2C0" w:rsidR="00CE1EF0" w:rsidRDefault="00CE1EF0" w:rsidP="005D2C15"/>
    <w:p w14:paraId="76DA33F6" w14:textId="19BE7C40"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drawing>
          <wp:anchor distT="0" distB="0" distL="114300" distR="114300" simplePos="0" relativeHeight="251694080" behindDoc="0" locked="0" layoutInCell="1" allowOverlap="1" wp14:anchorId="707B0FA8" wp14:editId="08463598">
            <wp:simplePos x="0" y="0"/>
            <wp:positionH relativeFrom="margin">
              <wp:posOffset>-230505</wp:posOffset>
            </wp:positionH>
            <wp:positionV relativeFrom="paragraph">
              <wp:posOffset>393700</wp:posOffset>
            </wp:positionV>
            <wp:extent cx="2423795" cy="2246630"/>
            <wp:effectExtent l="0" t="0" r="0" b="127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3795" cy="224663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5CAD1AB3">
                <wp:simplePos x="0" y="0"/>
                <wp:positionH relativeFrom="margin">
                  <wp:posOffset>2458720</wp:posOffset>
                </wp:positionH>
                <wp:positionV relativeFrom="paragraph">
                  <wp:posOffset>30607</wp:posOffset>
                </wp:positionV>
                <wp:extent cx="3883099" cy="714597"/>
                <wp:effectExtent l="19050" t="19050" r="22225" b="28575"/>
                <wp:wrapNone/>
                <wp:docPr id="44" name="Rectangle 44"/>
                <wp:cNvGraphicFramePr/>
                <a:graphic xmlns:a="http://schemas.openxmlformats.org/drawingml/2006/main">
                  <a:graphicData uri="http://schemas.microsoft.com/office/word/2010/wordprocessingShape">
                    <wps:wsp>
                      <wps:cNvSpPr/>
                      <wps:spPr>
                        <a:xfrm>
                          <a:off x="0" y="0"/>
                          <a:ext cx="3883099"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6" style="position:absolute;margin-left:193.6pt;margin-top:2.4pt;width:305.7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" fillcolor="#ffd966 [1943]" strokecolor="red" strokeweight="2.5pt">
                <v:textbo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25063FBC" w:rsidR="00DE78B3" w:rsidRPr="00DE78B3" w:rsidRDefault="00DE78B3" w:rsidP="00DE78B3">
                      <w:pPr>
                        <w:jc w:val="center"/>
                        <w:rPr>
                          <w:b/>
                          <w:bCs/>
                          <w:color w:val="FF0000"/>
                          <w:sz w:val="24"/>
                          <w:szCs w:val="24"/>
                        </w:rPr>
                      </w:pPr>
                      <w:r w:rsidRPr="00DE78B3">
                        <w:rPr>
                          <w:b/>
                          <w:bCs/>
                          <w:color w:val="FF0000"/>
                          <w:sz w:val="24"/>
                          <w:szCs w:val="24"/>
                        </w:rPr>
                        <w:t>92,45+20*LOG10(</w:t>
                      </w:r>
                      <w:proofErr w:type="spellStart"/>
                      <w:r w:rsidRPr="00826936">
                        <w:rPr>
                          <w:b/>
                          <w:bCs/>
                          <w:i/>
                          <w:iCs/>
                          <w:color w:val="FF0000"/>
                          <w:sz w:val="24"/>
                          <w:szCs w:val="24"/>
                        </w:rPr>
                        <w:t>Freq</w:t>
                      </w:r>
                      <w:proofErr w:type="spellEnd"/>
                      <w:r w:rsidRPr="00826936">
                        <w:rPr>
                          <w:b/>
                          <w:bCs/>
                          <w:i/>
                          <w:iCs/>
                          <w:color w:val="FF0000"/>
                          <w:sz w:val="24"/>
                          <w:szCs w:val="24"/>
                        </w:rPr>
                        <w:t xml:space="preserve"> en </w:t>
                      </w:r>
                      <w:proofErr w:type="gramStart"/>
                      <w:r w:rsidRPr="00826936">
                        <w:rPr>
                          <w:b/>
                          <w:bCs/>
                          <w:i/>
                          <w:iCs/>
                          <w:color w:val="FF0000"/>
                          <w:sz w:val="24"/>
                          <w:szCs w:val="24"/>
                        </w:rPr>
                        <w:t>GHz</w:t>
                      </w:r>
                      <w:r w:rsidRPr="00DE78B3">
                        <w:rPr>
                          <w:b/>
                          <w:bCs/>
                          <w:color w:val="FF0000"/>
                          <w:sz w:val="24"/>
                          <w:szCs w:val="24"/>
                        </w:rPr>
                        <w:t>)+</w:t>
                      </w:r>
                      <w:proofErr w:type="gramEnd"/>
                      <w:r w:rsidRPr="00DE78B3">
                        <w:rPr>
                          <w:b/>
                          <w:bCs/>
                          <w:color w:val="FF0000"/>
                          <w:sz w:val="24"/>
                          <w:szCs w:val="24"/>
                        </w:rPr>
                        <w:t>20*LOG10(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0EFAB89C" w:rsidR="00DE78B3" w:rsidRDefault="00DE78B3" w:rsidP="005D2C15"/>
    <w:tbl>
      <w:tblPr>
        <w:tblStyle w:val="Grilledutableau"/>
        <w:tblW w:w="0" w:type="auto"/>
        <w:tblInd w:w="5239" w:type="dxa"/>
        <w:tblLook w:val="04A0" w:firstRow="1" w:lastRow="0" w:firstColumn="1" w:lastColumn="0" w:noHBand="0" w:noVBand="1"/>
      </w:tblPr>
      <w:tblGrid>
        <w:gridCol w:w="2553"/>
      </w:tblGrid>
      <w:tr w:rsidR="004E187E" w14:paraId="36D7A65B" w14:textId="77777777" w:rsidTr="004E187E">
        <w:tc>
          <w:tcPr>
            <w:tcW w:w="2553" w:type="dxa"/>
          </w:tcPr>
          <w:p w14:paraId="2251CAA3" w14:textId="619A8E8B" w:rsidR="004E187E" w:rsidRDefault="004E187E" w:rsidP="00826936">
            <w:pPr>
              <w:jc w:val="center"/>
            </w:pPr>
            <w:r>
              <w:t>Interprétation du bilan :</w:t>
            </w:r>
          </w:p>
        </w:tc>
      </w:tr>
      <w:tr w:rsidR="004E187E" w14:paraId="0282BACE" w14:textId="77777777" w:rsidTr="00826936">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826936">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826936">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826936">
        <w:tc>
          <w:tcPr>
            <w:tcW w:w="2553" w:type="dxa"/>
            <w:shd w:val="clear" w:color="auto" w:fill="FF0000"/>
          </w:tcPr>
          <w:p w14:paraId="5C0908C1" w14:textId="285FCC05" w:rsidR="004E187E" w:rsidRDefault="004E187E" w:rsidP="00826936">
            <w:pPr>
              <w:jc w:val="center"/>
            </w:pPr>
            <w:r w:rsidRPr="004E187E">
              <w:t>&lt;-93 Nul</w:t>
            </w:r>
          </w:p>
        </w:tc>
      </w:tr>
    </w:tbl>
    <w:p w14:paraId="43F943B2" w14:textId="4CA6E8BE" w:rsidR="00DE78B3" w:rsidRDefault="00DE78B3" w:rsidP="005D2C15"/>
    <w:p w14:paraId="6C15D95A" w14:textId="77777777"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0AC8AAF9" w:rsidR="00DE78B3" w:rsidRDefault="00DE78B3" w:rsidP="005D2C15">
      <w:r>
        <w:t xml:space="preserve"> </w:t>
      </w:r>
      <w:r w:rsidR="004E187E">
        <w:t xml:space="preserve">Atténuation en l’air sec : </w:t>
      </w:r>
      <w:r w:rsidR="004E187E" w:rsidRPr="004E187E">
        <w:t>92,45+20*LOG10(</w:t>
      </w:r>
      <w:r w:rsidR="004E187E" w:rsidRPr="004E187E">
        <w:rPr>
          <w:b/>
          <w:bCs/>
        </w:rPr>
        <w:t>2,</w:t>
      </w:r>
      <w:proofErr w:type="gramStart"/>
      <w:r w:rsidR="004E187E" w:rsidRPr="004E187E">
        <w:rPr>
          <w:b/>
          <w:bCs/>
        </w:rPr>
        <w:t>4</w:t>
      </w:r>
      <w:r w:rsidR="004E187E" w:rsidRPr="004E187E">
        <w:t>)+</w:t>
      </w:r>
      <w:proofErr w:type="gramEnd"/>
      <w:r w:rsidR="004E187E" w:rsidRPr="004E187E">
        <w:t>20*LOG10(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7CB01954"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654F43">
            <w:r>
              <w:t>Source</w:t>
            </w:r>
          </w:p>
        </w:tc>
        <w:tc>
          <w:tcPr>
            <w:tcW w:w="1701" w:type="dxa"/>
            <w:shd w:val="clear" w:color="auto" w:fill="D0CECE" w:themeFill="background2" w:themeFillShade="E6"/>
          </w:tcPr>
          <w:p w14:paraId="46DF04FD" w14:textId="77777777" w:rsidR="004E187E" w:rsidRDefault="004E187E" w:rsidP="00654F43">
            <w:r>
              <w:t>20 dBm</w:t>
            </w:r>
          </w:p>
        </w:tc>
      </w:tr>
      <w:tr w:rsidR="004E187E" w14:paraId="5786990F" w14:textId="77777777" w:rsidTr="00826936">
        <w:trPr>
          <w:jc w:val="center"/>
        </w:trPr>
        <w:tc>
          <w:tcPr>
            <w:tcW w:w="1838" w:type="dxa"/>
          </w:tcPr>
          <w:p w14:paraId="4A530CAD" w14:textId="39CE40ED" w:rsidR="004E187E" w:rsidRDefault="004E187E" w:rsidP="00654F43">
            <w:r>
              <w:t>5</w:t>
            </w:r>
            <w:r>
              <w:t xml:space="preserve">m d’air </w:t>
            </w:r>
          </w:p>
        </w:tc>
        <w:tc>
          <w:tcPr>
            <w:tcW w:w="1701" w:type="dxa"/>
          </w:tcPr>
          <w:p w14:paraId="6F1A1AE4" w14:textId="2D703D68" w:rsidR="004E187E" w:rsidRDefault="004E187E" w:rsidP="00654F43">
            <w:r>
              <w:t>-</w:t>
            </w:r>
            <w:r>
              <w:t>54</w:t>
            </w:r>
            <w:r>
              <w:t xml:space="preserve"> dBm</w:t>
            </w:r>
          </w:p>
        </w:tc>
      </w:tr>
      <w:tr w:rsidR="004E187E" w14:paraId="31D4C5CB" w14:textId="77777777" w:rsidTr="00826936">
        <w:trPr>
          <w:jc w:val="center"/>
        </w:trPr>
        <w:tc>
          <w:tcPr>
            <w:tcW w:w="1838" w:type="dxa"/>
          </w:tcPr>
          <w:p w14:paraId="61AAB495" w14:textId="77777777" w:rsidR="004E187E" w:rsidRDefault="004E187E" w:rsidP="00654F43">
            <w:r>
              <w:t>Mur en brique</w:t>
            </w:r>
          </w:p>
        </w:tc>
        <w:tc>
          <w:tcPr>
            <w:tcW w:w="1701" w:type="dxa"/>
          </w:tcPr>
          <w:p w14:paraId="6CDE93B0" w14:textId="77777777" w:rsidR="004E187E" w:rsidRDefault="004E187E" w:rsidP="00654F43">
            <w:r>
              <w:t>-6 dBm</w:t>
            </w:r>
          </w:p>
        </w:tc>
      </w:tr>
      <w:tr w:rsidR="004E187E" w14:paraId="107E058C" w14:textId="77777777" w:rsidTr="00826936">
        <w:trPr>
          <w:jc w:val="center"/>
        </w:trPr>
        <w:tc>
          <w:tcPr>
            <w:tcW w:w="1838" w:type="dxa"/>
          </w:tcPr>
          <w:p w14:paraId="4AB4C427" w14:textId="77777777" w:rsidR="004E187E" w:rsidRDefault="004E187E" w:rsidP="00654F43">
            <w:r>
              <w:t>Bilan</w:t>
            </w:r>
          </w:p>
        </w:tc>
        <w:tc>
          <w:tcPr>
            <w:tcW w:w="1701" w:type="dxa"/>
          </w:tcPr>
          <w:p w14:paraId="13D5E9FB" w14:textId="1F922A8C" w:rsidR="004E187E" w:rsidRDefault="004E187E" w:rsidP="00654F43">
            <w:r>
              <w:t>-</w:t>
            </w:r>
            <w:r>
              <w:t>40</w:t>
            </w:r>
            <w:r>
              <w:t xml:space="preserve"> dBm</w:t>
            </w:r>
          </w:p>
        </w:tc>
      </w:tr>
      <w:tr w:rsidR="004E187E" w14:paraId="320C7AE3" w14:textId="77777777" w:rsidTr="00826936">
        <w:trPr>
          <w:trHeight w:val="56"/>
          <w:jc w:val="center"/>
        </w:trPr>
        <w:tc>
          <w:tcPr>
            <w:tcW w:w="1838" w:type="dxa"/>
          </w:tcPr>
          <w:p w14:paraId="4DA78AA6" w14:textId="77777777" w:rsidR="004E187E" w:rsidRDefault="004E187E" w:rsidP="00654F43">
            <w:r>
              <w:t>Qualité du signal</w:t>
            </w:r>
          </w:p>
        </w:tc>
        <w:tc>
          <w:tcPr>
            <w:tcW w:w="1701" w:type="dxa"/>
            <w:shd w:val="clear" w:color="auto" w:fill="33CC33"/>
          </w:tcPr>
          <w:p w14:paraId="2F7EE463" w14:textId="4EDCDCCD" w:rsidR="004E187E" w:rsidRDefault="00826936" w:rsidP="00654F43">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2001B601" w:rsidR="004E187E" w:rsidRDefault="004E187E" w:rsidP="004E187E">
      <w:r>
        <w:t xml:space="preserve">Atténuation en l’air sec : </w:t>
      </w:r>
      <w:r w:rsidRPr="004E187E">
        <w:t>92,45+20*LOG10(</w:t>
      </w:r>
      <w:r w:rsidRPr="004E187E">
        <w:rPr>
          <w:b/>
          <w:bCs/>
        </w:rPr>
        <w:t>2,</w:t>
      </w:r>
      <w:proofErr w:type="gramStart"/>
      <w:r w:rsidRPr="004E187E">
        <w:rPr>
          <w:b/>
          <w:bCs/>
        </w:rPr>
        <w:t>4</w:t>
      </w:r>
      <w:r w:rsidRPr="004E187E">
        <w:t>)+</w:t>
      </w:r>
      <w:proofErr w:type="gramEnd"/>
      <w:r w:rsidRPr="004E187E">
        <w:t>20*LOG10(</w:t>
      </w:r>
      <w:r w:rsidRPr="004E187E">
        <w:rPr>
          <w:b/>
          <w:bCs/>
        </w:rPr>
        <w:t>0,00</w:t>
      </w:r>
      <w:r>
        <w:rPr>
          <w:b/>
          <w:bCs/>
        </w:rPr>
        <w:t>3</w:t>
      </w:r>
      <w:r w:rsidRPr="004E187E">
        <w:t>)</w:t>
      </w:r>
      <w:r>
        <w:t xml:space="preserve"> = </w:t>
      </w:r>
      <w:r>
        <w:rPr>
          <w:b/>
          <w:bCs/>
        </w:rPr>
        <w:t>49</w:t>
      </w:r>
      <w:r>
        <w:rPr>
          <w:b/>
          <w:bCs/>
        </w:rPr>
        <w:t xml:space="preserve">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654F43">
            <w:r>
              <w:t>Source</w:t>
            </w:r>
          </w:p>
        </w:tc>
        <w:tc>
          <w:tcPr>
            <w:tcW w:w="1701" w:type="dxa"/>
            <w:shd w:val="clear" w:color="auto" w:fill="D0CECE" w:themeFill="background2" w:themeFillShade="E6"/>
          </w:tcPr>
          <w:p w14:paraId="0B942603" w14:textId="77777777" w:rsidR="004E187E" w:rsidRDefault="004E187E" w:rsidP="00654F43">
            <w:r>
              <w:t>20 dBm</w:t>
            </w:r>
          </w:p>
        </w:tc>
      </w:tr>
      <w:tr w:rsidR="004E187E" w14:paraId="67806111" w14:textId="77777777" w:rsidTr="00826936">
        <w:trPr>
          <w:jc w:val="center"/>
        </w:trPr>
        <w:tc>
          <w:tcPr>
            <w:tcW w:w="1838" w:type="dxa"/>
          </w:tcPr>
          <w:p w14:paraId="31A2CABB" w14:textId="5BB4F54E" w:rsidR="004E187E" w:rsidRDefault="004E187E" w:rsidP="00654F43">
            <w:r>
              <w:t>3</w:t>
            </w:r>
            <w:r>
              <w:t xml:space="preserve">m d’air </w:t>
            </w:r>
          </w:p>
        </w:tc>
        <w:tc>
          <w:tcPr>
            <w:tcW w:w="1701" w:type="dxa"/>
          </w:tcPr>
          <w:p w14:paraId="4D483E07" w14:textId="15200EA7" w:rsidR="004E187E" w:rsidRDefault="004E187E" w:rsidP="00654F43">
            <w:r>
              <w:t>-</w:t>
            </w:r>
            <w:r>
              <w:t>49</w:t>
            </w:r>
            <w:r>
              <w:t xml:space="preserve"> dBm</w:t>
            </w:r>
          </w:p>
        </w:tc>
      </w:tr>
      <w:tr w:rsidR="004E187E" w14:paraId="2B1E9AE6" w14:textId="77777777" w:rsidTr="00826936">
        <w:trPr>
          <w:jc w:val="center"/>
        </w:trPr>
        <w:tc>
          <w:tcPr>
            <w:tcW w:w="1838" w:type="dxa"/>
          </w:tcPr>
          <w:p w14:paraId="4318B0CD" w14:textId="77777777" w:rsidR="004E187E" w:rsidRDefault="004E187E" w:rsidP="00654F43">
            <w:r>
              <w:t>Mur en brique</w:t>
            </w:r>
          </w:p>
        </w:tc>
        <w:tc>
          <w:tcPr>
            <w:tcW w:w="1701" w:type="dxa"/>
          </w:tcPr>
          <w:p w14:paraId="25438A55" w14:textId="77777777" w:rsidR="004E187E" w:rsidRDefault="004E187E" w:rsidP="00654F43">
            <w:r>
              <w:t>-6 dBm</w:t>
            </w:r>
          </w:p>
        </w:tc>
      </w:tr>
      <w:tr w:rsidR="004E187E" w14:paraId="6D19E67E" w14:textId="77777777" w:rsidTr="00826936">
        <w:trPr>
          <w:jc w:val="center"/>
        </w:trPr>
        <w:tc>
          <w:tcPr>
            <w:tcW w:w="1838" w:type="dxa"/>
          </w:tcPr>
          <w:p w14:paraId="50292FFD" w14:textId="77777777" w:rsidR="004E187E" w:rsidRDefault="004E187E" w:rsidP="00654F43">
            <w:r>
              <w:t>Bilan</w:t>
            </w:r>
          </w:p>
        </w:tc>
        <w:tc>
          <w:tcPr>
            <w:tcW w:w="1701" w:type="dxa"/>
          </w:tcPr>
          <w:p w14:paraId="5722CCDC" w14:textId="63AC8B16" w:rsidR="004E187E" w:rsidRDefault="004E187E" w:rsidP="00654F43">
            <w:r>
              <w:t>-</w:t>
            </w:r>
            <w:r>
              <w:t>35</w:t>
            </w:r>
            <w:r>
              <w:t xml:space="preserve"> dBm</w:t>
            </w:r>
          </w:p>
        </w:tc>
      </w:tr>
      <w:tr w:rsidR="004E187E" w14:paraId="1540B49D" w14:textId="77777777" w:rsidTr="00826936">
        <w:trPr>
          <w:jc w:val="center"/>
        </w:trPr>
        <w:tc>
          <w:tcPr>
            <w:tcW w:w="1838" w:type="dxa"/>
          </w:tcPr>
          <w:p w14:paraId="15AC500F" w14:textId="77777777" w:rsidR="004E187E" w:rsidRDefault="004E187E" w:rsidP="00654F43">
            <w:r>
              <w:t>Qualité du signal</w:t>
            </w:r>
          </w:p>
        </w:tc>
        <w:tc>
          <w:tcPr>
            <w:tcW w:w="1701" w:type="dxa"/>
            <w:shd w:val="clear" w:color="auto" w:fill="33CC33"/>
          </w:tcPr>
          <w:p w14:paraId="0E8812AA" w14:textId="20E2E4B7" w:rsidR="004E187E" w:rsidRDefault="00826936" w:rsidP="00654F43">
            <w:r>
              <w:t>Excellent</w:t>
            </w:r>
          </w:p>
        </w:tc>
      </w:tr>
    </w:tbl>
    <w:p w14:paraId="5524870A" w14:textId="77777777" w:rsidR="00CE1EF0" w:rsidRPr="005D2C15" w:rsidRDefault="00CE1EF0" w:rsidP="005D2C15"/>
    <w:p w14:paraId="10BD5CCB" w14:textId="38DFED1A" w:rsidR="00D3731E" w:rsidRDefault="00D3731E" w:rsidP="00D3731E">
      <w:pPr>
        <w:pStyle w:val="Titre1"/>
      </w:pPr>
      <w:r>
        <w:lastRenderedPageBreak/>
        <w:t>Réalisation de l’application de supervision :</w:t>
      </w:r>
      <w:bookmarkEnd w:id="7"/>
    </w:p>
    <w:p w14:paraId="15CFD41D" w14:textId="77777777" w:rsidR="00CE1EF0" w:rsidRDefault="00CE1EF0" w:rsidP="00935B71">
      <w:pPr>
        <w:jc w:val="both"/>
      </w:pPr>
    </w:p>
    <w:p w14:paraId="21A04342" w14:textId="0FA6526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2F2DFC13" w:rsidR="00D3731E" w:rsidRDefault="00D3731E" w:rsidP="00D3731E">
      <w:pPr>
        <w:pStyle w:val="Titre2"/>
        <w:numPr>
          <w:ilvl w:val="0"/>
          <w:numId w:val="8"/>
        </w:numPr>
      </w:pPr>
      <w:bookmarkStart w:id="8" w:name="_Toc39128995"/>
      <w:r>
        <w:t>Lancement :</w:t>
      </w:r>
      <w:bookmarkEnd w:id="8"/>
    </w:p>
    <w:p w14:paraId="122C2CFD" w14:textId="43C68F58" w:rsidR="00D3731E" w:rsidRDefault="00D3731E" w:rsidP="00D3731E"/>
    <w:p w14:paraId="33760DF8" w14:textId="557A39C1" w:rsidR="00D3731E" w:rsidRDefault="00D3731E" w:rsidP="00D3731E">
      <w:r>
        <w:t>Dès le lancement de l’application par double-clique sur l’icône, cette page s’affiche :</w:t>
      </w:r>
    </w:p>
    <w:p w14:paraId="4D067E06" w14:textId="738E067A" w:rsidR="00D3731E" w:rsidRDefault="00D3731E" w:rsidP="00D3731E">
      <w:pPr>
        <w:jc w:val="center"/>
      </w:pPr>
      <w:r w:rsidRPr="00D3731E">
        <w:rPr>
          <w:noProof/>
        </w:rPr>
        <w:drawing>
          <wp:inline distT="0" distB="0" distL="0" distR="0" wp14:anchorId="34FBDD2E" wp14:editId="6971CBB1">
            <wp:extent cx="2873712" cy="3686175"/>
            <wp:effectExtent l="152400" t="152400" r="365125" b="3524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9140" cy="3705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9B649E" w14:textId="5A8730F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9" w:name="_Toc39128996"/>
      <w:r>
        <w:lastRenderedPageBreak/>
        <w:t>Superviser :</w:t>
      </w:r>
      <w:bookmarkEnd w:id="9"/>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32"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" fillcolor="#4472c4 [3204]" strokecolor="#1f3763 [1604]" strokeweight="1pt">
                <v:textbo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2816C356" w:rsidR="002514E4" w:rsidRPr="002514E4" w:rsidRDefault="002514E4" w:rsidP="002514E4"/>
    <w:p w14:paraId="0C508B3E" w14:textId="08FA8A91" w:rsidR="002514E4" w:rsidRPr="002514E4" w:rsidRDefault="002514E4" w:rsidP="002514E4"/>
    <w:p w14:paraId="0EA28344" w14:textId="0B929016" w:rsidR="002514E4" w:rsidRPr="002514E4" w:rsidRDefault="002514E4" w:rsidP="002514E4"/>
    <w:p w14:paraId="10AE614E" w14:textId="0CD7A17D" w:rsidR="002514E4" w:rsidRPr="002514E4" w:rsidRDefault="002514E4" w:rsidP="002514E4"/>
    <w:p w14:paraId="475AFC12" w14:textId="08851935" w:rsidR="002514E4" w:rsidRPr="002514E4" w:rsidRDefault="002514E4" w:rsidP="002514E4"/>
    <w:p w14:paraId="7524B17C" w14:textId="1BB9DAD5" w:rsidR="002514E4" w:rsidRPr="002514E4" w:rsidRDefault="002514E4" w:rsidP="002514E4"/>
    <w:p w14:paraId="440CEFBA" w14:textId="3F557DF3" w:rsidR="002514E4" w:rsidRPr="002514E4" w:rsidRDefault="002514E4" w:rsidP="002514E4"/>
    <w:p w14:paraId="4DCDA2C7" w14:textId="64EA7B6A" w:rsidR="002514E4" w:rsidRPr="002514E4" w:rsidRDefault="002514E4" w:rsidP="002514E4"/>
    <w:p w14:paraId="128D8A85" w14:textId="5B07D134" w:rsidR="002514E4" w:rsidRPr="002514E4" w:rsidRDefault="002514E4" w:rsidP="002514E4"/>
    <w:p w14:paraId="55F19D45" w14:textId="312B30B1" w:rsidR="002514E4" w:rsidRDefault="002514E4" w:rsidP="002514E4"/>
    <w:p w14:paraId="60F7BADC" w14:textId="601F18F5"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10378154" w:rsidR="00F32D43" w:rsidRDefault="00F32D43" w:rsidP="002514E4">
      <w:pPr>
        <w:tabs>
          <w:tab w:val="left" w:pos="1978"/>
        </w:tabs>
      </w:pPr>
    </w:p>
    <w:p w14:paraId="3C692EC9" w14:textId="6AD6495E" w:rsidR="00F32D43" w:rsidRDefault="00F32D43" w:rsidP="00935B71">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39C999DA" w14:textId="47A2D2BA" w:rsidR="00F32D43" w:rsidRDefault="00F32D43" w:rsidP="00935B71">
      <w:pPr>
        <w:tabs>
          <w:tab w:val="left" w:pos="1978"/>
        </w:tabs>
        <w:jc w:val="both"/>
      </w:pPr>
      <w:r>
        <w:t>Ci-dessous le code qui est appelé lors du clic sur ce bouton :</w:t>
      </w:r>
    </w:p>
    <w:p w14:paraId="4C7B176A" w14:textId="643BB9F8" w:rsidR="00F32D43" w:rsidRDefault="00F32D43" w:rsidP="00935B71">
      <w:pPr>
        <w:tabs>
          <w:tab w:val="left" w:pos="1978"/>
        </w:tabs>
        <w:jc w:val="both"/>
      </w:pPr>
      <w:r w:rsidRPr="00F32D43">
        <w:rPr>
          <w:noProof/>
        </w:rPr>
        <w:drawing>
          <wp:inline distT="0" distB="0" distL="0" distR="0" wp14:anchorId="7D4953F8" wp14:editId="5015827C">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6831" cy="1092461"/>
                    </a:xfrm>
                    <a:prstGeom prst="rect">
                      <a:avLst/>
                    </a:prstGeom>
                  </pic:spPr>
                </pic:pic>
              </a:graphicData>
            </a:graphic>
          </wp:inline>
        </w:drawing>
      </w:r>
    </w:p>
    <w:p w14:paraId="625A40A6" w14:textId="19D85C1D" w:rsidR="00F32D43" w:rsidRDefault="00F32D43" w:rsidP="00935B71">
      <w:pPr>
        <w:tabs>
          <w:tab w:val="left" w:pos="1978"/>
        </w:tabs>
        <w:jc w:val="both"/>
      </w:pPr>
      <w:r>
        <w:t>Sous ce bouton, se trouve une zone qui permet d’afficher le dernier indice envoyé à l’afficheur. Le code est présent ci-dessous :</w:t>
      </w:r>
    </w:p>
    <w:p w14:paraId="1C5292C3" w14:textId="26D50E98" w:rsidR="00F32D43" w:rsidRDefault="00F32D43" w:rsidP="002514E4">
      <w:pPr>
        <w:tabs>
          <w:tab w:val="left" w:pos="1978"/>
        </w:tabs>
      </w:pPr>
    </w:p>
    <w:p w14:paraId="569DA932" w14:textId="7970C40B" w:rsidR="00F32D43" w:rsidRDefault="00F32D43" w:rsidP="002514E4">
      <w:pPr>
        <w:tabs>
          <w:tab w:val="left" w:pos="1978"/>
        </w:tabs>
      </w:pPr>
    </w:p>
    <w:p w14:paraId="761DD4E0" w14:textId="717C9161" w:rsidR="00F32D43" w:rsidRDefault="00F32D43" w:rsidP="002514E4">
      <w:pPr>
        <w:tabs>
          <w:tab w:val="left" w:pos="1978"/>
        </w:tabs>
      </w:pPr>
    </w:p>
    <w:p w14:paraId="52E227C1" w14:textId="0D01F061" w:rsidR="00F32D43" w:rsidRDefault="00F32D43" w:rsidP="002514E4">
      <w:pPr>
        <w:tabs>
          <w:tab w:val="left" w:pos="1978"/>
        </w:tabs>
      </w:pPr>
      <w:r>
        <w:lastRenderedPageBreak/>
        <w:t>* CODE RECUPERATION DE L’INDICE ENVOYE *</w:t>
      </w:r>
    </w:p>
    <w:p w14:paraId="1E6F696B" w14:textId="332BFFD8" w:rsidR="00F32D43" w:rsidRDefault="00F32D43" w:rsidP="002514E4">
      <w:pPr>
        <w:tabs>
          <w:tab w:val="left" w:pos="1978"/>
        </w:tabs>
      </w:pPr>
    </w:p>
    <w:p w14:paraId="3A02D05E" w14:textId="19008A41" w:rsidR="00F32D43" w:rsidRDefault="00F32D43" w:rsidP="002514E4">
      <w:pPr>
        <w:tabs>
          <w:tab w:val="left" w:pos="1978"/>
        </w:tabs>
      </w:pPr>
    </w:p>
    <w:p w14:paraId="6D46E5B5" w14:textId="2E00AFC7" w:rsidR="00F32D43" w:rsidRDefault="00F32D43" w:rsidP="002514E4">
      <w:pPr>
        <w:tabs>
          <w:tab w:val="left" w:pos="1978"/>
        </w:tabs>
      </w:pPr>
      <w:r>
        <w:t>De même, le nom de l’équipe est récupéré en haut de la fenêtre. Pour ce faire,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6FD9FDA9"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63F3E77E" w:rsidR="006D3ABE" w:rsidRDefault="006D3ABE" w:rsidP="006D3ABE">
      <w:pPr>
        <w:jc w:val="center"/>
      </w:pPr>
      <w:r w:rsidRPr="006D3ABE">
        <w:rPr>
          <w:noProof/>
        </w:rPr>
        <w:drawing>
          <wp:inline distT="0" distB="0" distL="0" distR="0" wp14:anchorId="7D6FD56A" wp14:editId="30528FD1">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073E1991" w:rsidR="006D3ABE" w:rsidRPr="002514E4"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sectPr w:rsidR="006D3ABE" w:rsidRPr="002514E4" w:rsidSect="00BC092C">
      <w:headerReference w:type="default" r:id="rId36"/>
      <w:footerReference w:type="default" r:id="rId37"/>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5A3DB0" w14:textId="77777777" w:rsidR="00AA31AE" w:rsidRDefault="00AA31AE" w:rsidP="000A1FEF">
      <w:pPr>
        <w:spacing w:after="0" w:line="240" w:lineRule="auto"/>
      </w:pPr>
      <w:r>
        <w:separator/>
      </w:r>
    </w:p>
  </w:endnote>
  <w:endnote w:type="continuationSeparator" w:id="0">
    <w:p w14:paraId="079E8DB1" w14:textId="77777777" w:rsidR="00AA31AE" w:rsidRDefault="00AA31AE"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0A1FEF" w:rsidRDefault="000A1FEF">
    <w:pPr>
      <w:pStyle w:val="Pieddepage"/>
      <w:pBdr>
        <w:bottom w:val="single" w:sz="6" w:space="1" w:color="auto"/>
      </w:pBdr>
    </w:pPr>
  </w:p>
  <w:p w14:paraId="2AB320E2" w14:textId="3552007A"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313A4C">
      <w:rPr>
        <w:i/>
        <w:noProof/>
      </w:rPr>
      <w:t>12/05/2020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5A9A40" w14:textId="77777777" w:rsidR="00AA31AE" w:rsidRDefault="00AA31AE" w:rsidP="000A1FEF">
      <w:pPr>
        <w:spacing w:after="0" w:line="240" w:lineRule="auto"/>
      </w:pPr>
      <w:r>
        <w:separator/>
      </w:r>
    </w:p>
  </w:footnote>
  <w:footnote w:type="continuationSeparator" w:id="0">
    <w:p w14:paraId="72181179" w14:textId="77777777" w:rsidR="00AA31AE" w:rsidRDefault="00AA31AE"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68C3C438"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FF66724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61BA9"/>
    <w:rsid w:val="00065CA1"/>
    <w:rsid w:val="000661C8"/>
    <w:rsid w:val="000953D1"/>
    <w:rsid w:val="000A1FEF"/>
    <w:rsid w:val="000B63FB"/>
    <w:rsid w:val="000D7784"/>
    <w:rsid w:val="00124D60"/>
    <w:rsid w:val="00193CF2"/>
    <w:rsid w:val="001941F8"/>
    <w:rsid w:val="002514E4"/>
    <w:rsid w:val="00255BE0"/>
    <w:rsid w:val="003009F1"/>
    <w:rsid w:val="00304693"/>
    <w:rsid w:val="00313A4C"/>
    <w:rsid w:val="00344712"/>
    <w:rsid w:val="003479B8"/>
    <w:rsid w:val="00352785"/>
    <w:rsid w:val="00412B22"/>
    <w:rsid w:val="004B27A2"/>
    <w:rsid w:val="004D697D"/>
    <w:rsid w:val="004E187E"/>
    <w:rsid w:val="004F38B5"/>
    <w:rsid w:val="00500A43"/>
    <w:rsid w:val="00537269"/>
    <w:rsid w:val="005469B0"/>
    <w:rsid w:val="00593844"/>
    <w:rsid w:val="005D2C15"/>
    <w:rsid w:val="00636027"/>
    <w:rsid w:val="006409B6"/>
    <w:rsid w:val="006422BC"/>
    <w:rsid w:val="00672110"/>
    <w:rsid w:val="006A1955"/>
    <w:rsid w:val="006A719A"/>
    <w:rsid w:val="006B6F60"/>
    <w:rsid w:val="006D3ABE"/>
    <w:rsid w:val="007107A9"/>
    <w:rsid w:val="00711279"/>
    <w:rsid w:val="00715EFD"/>
    <w:rsid w:val="00723723"/>
    <w:rsid w:val="0075429F"/>
    <w:rsid w:val="007E4798"/>
    <w:rsid w:val="007E7FB6"/>
    <w:rsid w:val="00806C59"/>
    <w:rsid w:val="00826936"/>
    <w:rsid w:val="008672B0"/>
    <w:rsid w:val="008A608D"/>
    <w:rsid w:val="00935B71"/>
    <w:rsid w:val="009C1C5D"/>
    <w:rsid w:val="009D6EC1"/>
    <w:rsid w:val="00A53DD5"/>
    <w:rsid w:val="00A8183C"/>
    <w:rsid w:val="00A87E1A"/>
    <w:rsid w:val="00AA31AE"/>
    <w:rsid w:val="00AC370A"/>
    <w:rsid w:val="00AC53FA"/>
    <w:rsid w:val="00AD73A3"/>
    <w:rsid w:val="00AE11E9"/>
    <w:rsid w:val="00B27A10"/>
    <w:rsid w:val="00B40890"/>
    <w:rsid w:val="00B46DFB"/>
    <w:rsid w:val="00B82F51"/>
    <w:rsid w:val="00B95BC0"/>
    <w:rsid w:val="00BC092C"/>
    <w:rsid w:val="00C3318A"/>
    <w:rsid w:val="00C77FD8"/>
    <w:rsid w:val="00CE1EF0"/>
    <w:rsid w:val="00CE2877"/>
    <w:rsid w:val="00D00FD0"/>
    <w:rsid w:val="00D01424"/>
    <w:rsid w:val="00D02AD0"/>
    <w:rsid w:val="00D3731E"/>
    <w:rsid w:val="00DE78B3"/>
    <w:rsid w:val="00DF11A0"/>
    <w:rsid w:val="00E27551"/>
    <w:rsid w:val="00E55921"/>
    <w:rsid w:val="00EB59D4"/>
    <w:rsid w:val="00ED5C56"/>
    <w:rsid w:val="00ED750A"/>
    <w:rsid w:val="00F32D43"/>
    <w:rsid w:val="00F40388"/>
    <w:rsid w:val="00F505D5"/>
    <w:rsid w:val="00FA22FD"/>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6.jpeg"/><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A842889B-5273-44B8-AA30-E3BD7C27F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584</TotalTime>
  <Pages>12</Pages>
  <Words>1986</Words>
  <Characters>10929</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14</cp:revision>
  <dcterms:created xsi:type="dcterms:W3CDTF">2020-04-08T10:07:00Z</dcterms:created>
  <dcterms:modified xsi:type="dcterms:W3CDTF">2020-05-12T08:38:00Z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