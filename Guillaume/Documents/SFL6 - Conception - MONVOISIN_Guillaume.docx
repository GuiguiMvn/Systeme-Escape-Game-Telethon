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528F4"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7DCE16F" wp14:editId="7FC1484C">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622F9900" w14:textId="77777777" w:rsidR="002F4956" w:rsidRPr="000A1FEF" w:rsidRDefault="002F4956"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E16F" id="_x0000_t202" coordsize="21600,21600" o:spt="202" path="m,l,21600r21600,l21600,xe">
                <v:stroke joinstyle="miter"/>
                <v:path gradientshapeok="t" o:connecttype="rect"/>
              </v:shapetype>
              <v:shape id="Zone de texte 1" o:spid="_x0000_s1026" type="#_x0000_t202" style="position:absolute;left:0;text-align:left;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622F9900" w14:textId="77777777" w:rsidR="002F4956" w:rsidRPr="000A1FEF" w:rsidRDefault="002F4956"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v:textbox>
                <w10:wrap anchorx="margin"/>
              </v:shape>
            </w:pict>
          </mc:Fallback>
        </mc:AlternateContent>
      </w:r>
    </w:p>
    <w:p w14:paraId="49A0ED76" w14:textId="77777777" w:rsidR="00BC092C" w:rsidRPr="00BC092C" w:rsidRDefault="00BC092C" w:rsidP="00BC092C"/>
    <w:p w14:paraId="1F2DF4CC" w14:textId="77777777" w:rsidR="00AD73A3" w:rsidRPr="00AD73A3" w:rsidRDefault="00AD73A3" w:rsidP="00AD73A3"/>
    <w:sdt>
      <w:sdtPr>
        <w:rPr>
          <w:rFonts w:asciiTheme="minorHAnsi" w:eastAsiaTheme="minorHAnsi" w:hAnsiTheme="minorHAnsi" w:cstheme="minorBidi"/>
          <w:color w:val="auto"/>
          <w:sz w:val="22"/>
          <w:szCs w:val="22"/>
          <w:lang w:eastAsia="en-US"/>
        </w:rPr>
        <w:id w:val="-1877528542"/>
        <w:docPartObj>
          <w:docPartGallery w:val="Table of Contents"/>
          <w:docPartUnique/>
        </w:docPartObj>
      </w:sdtPr>
      <w:sdtEndPr>
        <w:rPr>
          <w:b/>
          <w:bCs/>
          <w:sz w:val="24"/>
        </w:rPr>
      </w:sdtEndPr>
      <w:sdtContent>
        <w:p w14:paraId="4114F546" w14:textId="77777777" w:rsidR="00AD73A3" w:rsidRDefault="00AD73A3">
          <w:pPr>
            <w:pStyle w:val="En-ttedetabledesmatires"/>
          </w:pPr>
          <w:r>
            <w:t>Table des matières</w:t>
          </w:r>
        </w:p>
        <w:p w14:paraId="2A2DCC99" w14:textId="0F3AEAA5" w:rsidR="00CA7A74" w:rsidRDefault="00AD73A3">
          <w:pPr>
            <w:pStyle w:val="TM1"/>
            <w:rPr>
              <w:rFonts w:eastAsiaTheme="minorEastAsia"/>
              <w:noProof/>
              <w:sz w:val="22"/>
              <w:lang w:eastAsia="fr-FR"/>
            </w:rPr>
          </w:pPr>
          <w:r>
            <w:fldChar w:fldCharType="begin"/>
          </w:r>
          <w:r>
            <w:instrText xml:space="preserve"> TOC \o "1-3" \h \z \u </w:instrText>
          </w:r>
          <w:r>
            <w:fldChar w:fldCharType="separate"/>
          </w:r>
          <w:hyperlink w:anchor="_Toc40460447" w:history="1">
            <w:r w:rsidR="00CA7A74" w:rsidRPr="005337FF">
              <w:rPr>
                <w:rStyle w:val="Lienhypertexte"/>
                <w:noProof/>
              </w:rPr>
              <w:t>I.</w:t>
            </w:r>
            <w:r w:rsidR="00CA7A74">
              <w:rPr>
                <w:rFonts w:eastAsiaTheme="minorEastAsia"/>
                <w:noProof/>
                <w:sz w:val="22"/>
                <w:lang w:eastAsia="fr-FR"/>
              </w:rPr>
              <w:tab/>
            </w:r>
            <w:r w:rsidR="00CA7A74" w:rsidRPr="005337FF">
              <w:rPr>
                <w:rStyle w:val="Lienhypertexte"/>
                <w:noProof/>
              </w:rPr>
              <w:t>Introduction :</w:t>
            </w:r>
            <w:r w:rsidR="00CA7A74">
              <w:rPr>
                <w:noProof/>
                <w:webHidden/>
              </w:rPr>
              <w:tab/>
            </w:r>
            <w:r w:rsidR="00CA7A74">
              <w:rPr>
                <w:noProof/>
                <w:webHidden/>
              </w:rPr>
              <w:fldChar w:fldCharType="begin"/>
            </w:r>
            <w:r w:rsidR="00CA7A74">
              <w:rPr>
                <w:noProof/>
                <w:webHidden/>
              </w:rPr>
              <w:instrText xml:space="preserve"> PAGEREF _Toc40460447 \h </w:instrText>
            </w:r>
            <w:r w:rsidR="00CA7A74">
              <w:rPr>
                <w:noProof/>
                <w:webHidden/>
              </w:rPr>
            </w:r>
            <w:r w:rsidR="00CA7A74">
              <w:rPr>
                <w:noProof/>
                <w:webHidden/>
              </w:rPr>
              <w:fldChar w:fldCharType="separate"/>
            </w:r>
            <w:r w:rsidR="00CA7A74">
              <w:rPr>
                <w:noProof/>
                <w:webHidden/>
              </w:rPr>
              <w:t>2</w:t>
            </w:r>
            <w:r w:rsidR="00CA7A74">
              <w:rPr>
                <w:noProof/>
                <w:webHidden/>
              </w:rPr>
              <w:fldChar w:fldCharType="end"/>
            </w:r>
          </w:hyperlink>
        </w:p>
        <w:p w14:paraId="3A0EC646" w14:textId="056645D8" w:rsidR="00CA7A74" w:rsidRDefault="00CA7A74">
          <w:pPr>
            <w:pStyle w:val="TM1"/>
            <w:rPr>
              <w:rFonts w:eastAsiaTheme="minorEastAsia"/>
              <w:noProof/>
              <w:sz w:val="22"/>
              <w:lang w:eastAsia="fr-FR"/>
            </w:rPr>
          </w:pPr>
          <w:hyperlink w:anchor="_Toc40460448" w:history="1">
            <w:r w:rsidRPr="005337FF">
              <w:rPr>
                <w:rStyle w:val="Lienhypertexte"/>
                <w:noProof/>
              </w:rPr>
              <w:t>II.</w:t>
            </w:r>
            <w:r>
              <w:rPr>
                <w:rFonts w:eastAsiaTheme="minorEastAsia"/>
                <w:noProof/>
                <w:sz w:val="22"/>
                <w:lang w:eastAsia="fr-FR"/>
              </w:rPr>
              <w:tab/>
            </w:r>
            <w:r w:rsidRPr="005337FF">
              <w:rPr>
                <w:rStyle w:val="Lienhypertexte"/>
                <w:noProof/>
              </w:rPr>
              <w:t>Réalisation du projet :</w:t>
            </w:r>
            <w:r>
              <w:rPr>
                <w:noProof/>
                <w:webHidden/>
              </w:rPr>
              <w:tab/>
            </w:r>
            <w:r>
              <w:rPr>
                <w:noProof/>
                <w:webHidden/>
              </w:rPr>
              <w:fldChar w:fldCharType="begin"/>
            </w:r>
            <w:r>
              <w:rPr>
                <w:noProof/>
                <w:webHidden/>
              </w:rPr>
              <w:instrText xml:space="preserve"> PAGEREF _Toc40460448 \h </w:instrText>
            </w:r>
            <w:r>
              <w:rPr>
                <w:noProof/>
                <w:webHidden/>
              </w:rPr>
            </w:r>
            <w:r>
              <w:rPr>
                <w:noProof/>
                <w:webHidden/>
              </w:rPr>
              <w:fldChar w:fldCharType="separate"/>
            </w:r>
            <w:r>
              <w:rPr>
                <w:noProof/>
                <w:webHidden/>
              </w:rPr>
              <w:t>2</w:t>
            </w:r>
            <w:r>
              <w:rPr>
                <w:noProof/>
                <w:webHidden/>
              </w:rPr>
              <w:fldChar w:fldCharType="end"/>
            </w:r>
          </w:hyperlink>
        </w:p>
        <w:p w14:paraId="63D94A36" w14:textId="03567913" w:rsidR="00CA7A74" w:rsidRDefault="00CA7A74">
          <w:pPr>
            <w:pStyle w:val="TM2"/>
            <w:tabs>
              <w:tab w:val="left" w:pos="660"/>
              <w:tab w:val="right" w:leader="dot" w:pos="9736"/>
            </w:tabs>
            <w:rPr>
              <w:rFonts w:eastAsiaTheme="minorEastAsia"/>
              <w:noProof/>
              <w:sz w:val="22"/>
              <w:lang w:eastAsia="fr-FR"/>
            </w:rPr>
          </w:pPr>
          <w:hyperlink w:anchor="_Toc40460449" w:history="1">
            <w:r w:rsidRPr="005337FF">
              <w:rPr>
                <w:rStyle w:val="Lienhypertexte"/>
                <w:noProof/>
              </w:rPr>
              <w:t>a)</w:t>
            </w:r>
            <w:r>
              <w:rPr>
                <w:rFonts w:eastAsiaTheme="minorEastAsia"/>
                <w:noProof/>
                <w:sz w:val="22"/>
                <w:lang w:eastAsia="fr-FR"/>
              </w:rPr>
              <w:tab/>
            </w:r>
            <w:r w:rsidRPr="005337FF">
              <w:rPr>
                <w:rStyle w:val="Lienhypertexte"/>
                <w:noProof/>
              </w:rPr>
              <w:t>Rappel de la tâche de l’étudiant</w:t>
            </w:r>
            <w:r>
              <w:rPr>
                <w:noProof/>
                <w:webHidden/>
              </w:rPr>
              <w:tab/>
            </w:r>
            <w:r>
              <w:rPr>
                <w:noProof/>
                <w:webHidden/>
              </w:rPr>
              <w:fldChar w:fldCharType="begin"/>
            </w:r>
            <w:r>
              <w:rPr>
                <w:noProof/>
                <w:webHidden/>
              </w:rPr>
              <w:instrText xml:space="preserve"> PAGEREF _Toc40460449 \h </w:instrText>
            </w:r>
            <w:r>
              <w:rPr>
                <w:noProof/>
                <w:webHidden/>
              </w:rPr>
            </w:r>
            <w:r>
              <w:rPr>
                <w:noProof/>
                <w:webHidden/>
              </w:rPr>
              <w:fldChar w:fldCharType="separate"/>
            </w:r>
            <w:r>
              <w:rPr>
                <w:noProof/>
                <w:webHidden/>
              </w:rPr>
              <w:t>2</w:t>
            </w:r>
            <w:r>
              <w:rPr>
                <w:noProof/>
                <w:webHidden/>
              </w:rPr>
              <w:fldChar w:fldCharType="end"/>
            </w:r>
          </w:hyperlink>
        </w:p>
        <w:p w14:paraId="2200F134" w14:textId="232C3EF5" w:rsidR="00CA7A74" w:rsidRDefault="00CA7A74">
          <w:pPr>
            <w:pStyle w:val="TM2"/>
            <w:tabs>
              <w:tab w:val="left" w:pos="660"/>
              <w:tab w:val="right" w:leader="dot" w:pos="9736"/>
            </w:tabs>
            <w:rPr>
              <w:rFonts w:eastAsiaTheme="minorEastAsia"/>
              <w:noProof/>
              <w:sz w:val="22"/>
              <w:lang w:eastAsia="fr-FR"/>
            </w:rPr>
          </w:pPr>
          <w:hyperlink w:anchor="_Toc40460450" w:history="1">
            <w:r w:rsidRPr="005337FF">
              <w:rPr>
                <w:rStyle w:val="Lienhypertexte"/>
                <w:noProof/>
              </w:rPr>
              <w:t>b)</w:t>
            </w:r>
            <w:r>
              <w:rPr>
                <w:rFonts w:eastAsiaTheme="minorEastAsia"/>
                <w:noProof/>
                <w:sz w:val="22"/>
                <w:lang w:eastAsia="fr-FR"/>
              </w:rPr>
              <w:tab/>
            </w:r>
            <w:r w:rsidRPr="005337FF">
              <w:rPr>
                <w:rStyle w:val="Lienhypertexte"/>
                <w:noProof/>
              </w:rPr>
              <w:t>Communication entre les différents éléments</w:t>
            </w:r>
            <w:r>
              <w:rPr>
                <w:noProof/>
                <w:webHidden/>
              </w:rPr>
              <w:tab/>
            </w:r>
            <w:r>
              <w:rPr>
                <w:noProof/>
                <w:webHidden/>
              </w:rPr>
              <w:fldChar w:fldCharType="begin"/>
            </w:r>
            <w:r>
              <w:rPr>
                <w:noProof/>
                <w:webHidden/>
              </w:rPr>
              <w:instrText xml:space="preserve"> PAGEREF _Toc40460450 \h </w:instrText>
            </w:r>
            <w:r>
              <w:rPr>
                <w:noProof/>
                <w:webHidden/>
              </w:rPr>
            </w:r>
            <w:r>
              <w:rPr>
                <w:noProof/>
                <w:webHidden/>
              </w:rPr>
              <w:fldChar w:fldCharType="separate"/>
            </w:r>
            <w:r>
              <w:rPr>
                <w:noProof/>
                <w:webHidden/>
              </w:rPr>
              <w:t>3</w:t>
            </w:r>
            <w:r>
              <w:rPr>
                <w:noProof/>
                <w:webHidden/>
              </w:rPr>
              <w:fldChar w:fldCharType="end"/>
            </w:r>
          </w:hyperlink>
        </w:p>
        <w:p w14:paraId="19322DD6" w14:textId="6D5605D3" w:rsidR="00CA7A74" w:rsidRDefault="00CA7A74">
          <w:pPr>
            <w:pStyle w:val="TM2"/>
            <w:tabs>
              <w:tab w:val="left" w:pos="660"/>
              <w:tab w:val="right" w:leader="dot" w:pos="9736"/>
            </w:tabs>
            <w:rPr>
              <w:rFonts w:eastAsiaTheme="minorEastAsia"/>
              <w:noProof/>
              <w:sz w:val="22"/>
              <w:lang w:eastAsia="fr-FR"/>
            </w:rPr>
          </w:pPr>
          <w:hyperlink w:anchor="_Toc40460451" w:history="1">
            <w:r w:rsidRPr="005337FF">
              <w:rPr>
                <w:rStyle w:val="Lienhypertexte"/>
                <w:noProof/>
              </w:rPr>
              <w:t>c)</w:t>
            </w:r>
            <w:r>
              <w:rPr>
                <w:rFonts w:eastAsiaTheme="minorEastAsia"/>
                <w:noProof/>
                <w:sz w:val="22"/>
                <w:lang w:eastAsia="fr-FR"/>
              </w:rPr>
              <w:tab/>
            </w:r>
            <w:r w:rsidRPr="005337FF">
              <w:rPr>
                <w:rStyle w:val="Lienhypertexte"/>
                <w:noProof/>
              </w:rPr>
              <w:t>Câblage et choix des PIN</w:t>
            </w:r>
            <w:r>
              <w:rPr>
                <w:noProof/>
                <w:webHidden/>
              </w:rPr>
              <w:tab/>
            </w:r>
            <w:r>
              <w:rPr>
                <w:noProof/>
                <w:webHidden/>
              </w:rPr>
              <w:fldChar w:fldCharType="begin"/>
            </w:r>
            <w:r>
              <w:rPr>
                <w:noProof/>
                <w:webHidden/>
              </w:rPr>
              <w:instrText xml:space="preserve"> PAGEREF _Toc40460451 \h </w:instrText>
            </w:r>
            <w:r>
              <w:rPr>
                <w:noProof/>
                <w:webHidden/>
              </w:rPr>
            </w:r>
            <w:r>
              <w:rPr>
                <w:noProof/>
                <w:webHidden/>
              </w:rPr>
              <w:fldChar w:fldCharType="separate"/>
            </w:r>
            <w:r>
              <w:rPr>
                <w:noProof/>
                <w:webHidden/>
              </w:rPr>
              <w:t>4</w:t>
            </w:r>
            <w:r>
              <w:rPr>
                <w:noProof/>
                <w:webHidden/>
              </w:rPr>
              <w:fldChar w:fldCharType="end"/>
            </w:r>
          </w:hyperlink>
        </w:p>
        <w:p w14:paraId="35152B55" w14:textId="6499FE0E" w:rsidR="00CA7A74" w:rsidRDefault="00CA7A74">
          <w:pPr>
            <w:pStyle w:val="TM2"/>
            <w:tabs>
              <w:tab w:val="left" w:pos="660"/>
              <w:tab w:val="right" w:leader="dot" w:pos="9736"/>
            </w:tabs>
            <w:rPr>
              <w:rFonts w:eastAsiaTheme="minorEastAsia"/>
              <w:noProof/>
              <w:sz w:val="22"/>
              <w:lang w:eastAsia="fr-FR"/>
            </w:rPr>
          </w:pPr>
          <w:hyperlink w:anchor="_Toc40460452" w:history="1">
            <w:r w:rsidRPr="005337FF">
              <w:rPr>
                <w:rStyle w:val="Lienhypertexte"/>
                <w:noProof/>
              </w:rPr>
              <w:t>d)</w:t>
            </w:r>
            <w:r>
              <w:rPr>
                <w:rFonts w:eastAsiaTheme="minorEastAsia"/>
                <w:noProof/>
                <w:sz w:val="22"/>
                <w:lang w:eastAsia="fr-FR"/>
              </w:rPr>
              <w:tab/>
            </w:r>
            <w:r w:rsidRPr="005337FF">
              <w:rPr>
                <w:rStyle w:val="Lienhypertexte"/>
                <w:noProof/>
              </w:rPr>
              <w:t>Communication</w:t>
            </w:r>
            <w:r>
              <w:rPr>
                <w:noProof/>
                <w:webHidden/>
              </w:rPr>
              <w:tab/>
            </w:r>
            <w:r>
              <w:rPr>
                <w:noProof/>
                <w:webHidden/>
              </w:rPr>
              <w:fldChar w:fldCharType="begin"/>
            </w:r>
            <w:r>
              <w:rPr>
                <w:noProof/>
                <w:webHidden/>
              </w:rPr>
              <w:instrText xml:space="preserve"> PAGEREF _Toc40460452 \h </w:instrText>
            </w:r>
            <w:r>
              <w:rPr>
                <w:noProof/>
                <w:webHidden/>
              </w:rPr>
            </w:r>
            <w:r>
              <w:rPr>
                <w:noProof/>
                <w:webHidden/>
              </w:rPr>
              <w:fldChar w:fldCharType="separate"/>
            </w:r>
            <w:r>
              <w:rPr>
                <w:noProof/>
                <w:webHidden/>
              </w:rPr>
              <w:t>4</w:t>
            </w:r>
            <w:r>
              <w:rPr>
                <w:noProof/>
                <w:webHidden/>
              </w:rPr>
              <w:fldChar w:fldCharType="end"/>
            </w:r>
          </w:hyperlink>
        </w:p>
        <w:p w14:paraId="082C2563" w14:textId="0A9F983D" w:rsidR="00CA7A74" w:rsidRDefault="00CA7A74">
          <w:pPr>
            <w:pStyle w:val="TM2"/>
            <w:tabs>
              <w:tab w:val="left" w:pos="660"/>
              <w:tab w:val="right" w:leader="dot" w:pos="9736"/>
            </w:tabs>
            <w:rPr>
              <w:rFonts w:eastAsiaTheme="minorEastAsia"/>
              <w:noProof/>
              <w:sz w:val="22"/>
              <w:lang w:eastAsia="fr-FR"/>
            </w:rPr>
          </w:pPr>
          <w:hyperlink w:anchor="_Toc40460453" w:history="1">
            <w:r w:rsidRPr="005337FF">
              <w:rPr>
                <w:rStyle w:val="Lienhypertexte"/>
                <w:noProof/>
              </w:rPr>
              <w:t>e)</w:t>
            </w:r>
            <w:r>
              <w:rPr>
                <w:rFonts w:eastAsiaTheme="minorEastAsia"/>
                <w:noProof/>
                <w:sz w:val="22"/>
                <w:lang w:eastAsia="fr-FR"/>
              </w:rPr>
              <w:tab/>
            </w:r>
            <w:r w:rsidRPr="005337FF">
              <w:rPr>
                <w:rStyle w:val="Lienhypertexte"/>
                <w:noProof/>
              </w:rPr>
              <w:t>Chronogrammes</w:t>
            </w:r>
            <w:r>
              <w:rPr>
                <w:noProof/>
                <w:webHidden/>
              </w:rPr>
              <w:tab/>
            </w:r>
            <w:r>
              <w:rPr>
                <w:noProof/>
                <w:webHidden/>
              </w:rPr>
              <w:fldChar w:fldCharType="begin"/>
            </w:r>
            <w:r>
              <w:rPr>
                <w:noProof/>
                <w:webHidden/>
              </w:rPr>
              <w:instrText xml:space="preserve"> PAGEREF _Toc40460453 \h </w:instrText>
            </w:r>
            <w:r>
              <w:rPr>
                <w:noProof/>
                <w:webHidden/>
              </w:rPr>
            </w:r>
            <w:r>
              <w:rPr>
                <w:noProof/>
                <w:webHidden/>
              </w:rPr>
              <w:fldChar w:fldCharType="separate"/>
            </w:r>
            <w:r>
              <w:rPr>
                <w:noProof/>
                <w:webHidden/>
              </w:rPr>
              <w:t>4</w:t>
            </w:r>
            <w:r>
              <w:rPr>
                <w:noProof/>
                <w:webHidden/>
              </w:rPr>
              <w:fldChar w:fldCharType="end"/>
            </w:r>
          </w:hyperlink>
        </w:p>
        <w:p w14:paraId="20A301B6" w14:textId="27526AB4" w:rsidR="00CA7A74" w:rsidRDefault="00CA7A74">
          <w:pPr>
            <w:pStyle w:val="TM2"/>
            <w:tabs>
              <w:tab w:val="left" w:pos="660"/>
              <w:tab w:val="right" w:leader="dot" w:pos="9736"/>
            </w:tabs>
            <w:rPr>
              <w:rFonts w:eastAsiaTheme="minorEastAsia"/>
              <w:noProof/>
              <w:sz w:val="22"/>
              <w:lang w:eastAsia="fr-FR"/>
            </w:rPr>
          </w:pPr>
          <w:hyperlink w:anchor="_Toc40460454" w:history="1">
            <w:r w:rsidRPr="005337FF">
              <w:rPr>
                <w:rStyle w:val="Lienhypertexte"/>
                <w:noProof/>
              </w:rPr>
              <w:t>f)</w:t>
            </w:r>
            <w:r>
              <w:rPr>
                <w:rFonts w:eastAsiaTheme="minorEastAsia"/>
                <w:noProof/>
                <w:sz w:val="22"/>
                <w:lang w:eastAsia="fr-FR"/>
              </w:rPr>
              <w:tab/>
            </w:r>
            <w:r w:rsidRPr="005337FF">
              <w:rPr>
                <w:rStyle w:val="Lienhypertexte"/>
                <w:noProof/>
              </w:rPr>
              <w:t>Système socket</w:t>
            </w:r>
            <w:r>
              <w:rPr>
                <w:noProof/>
                <w:webHidden/>
              </w:rPr>
              <w:tab/>
            </w:r>
            <w:r>
              <w:rPr>
                <w:noProof/>
                <w:webHidden/>
              </w:rPr>
              <w:fldChar w:fldCharType="begin"/>
            </w:r>
            <w:r>
              <w:rPr>
                <w:noProof/>
                <w:webHidden/>
              </w:rPr>
              <w:instrText xml:space="preserve"> PAGEREF _Toc40460454 \h </w:instrText>
            </w:r>
            <w:r>
              <w:rPr>
                <w:noProof/>
                <w:webHidden/>
              </w:rPr>
            </w:r>
            <w:r>
              <w:rPr>
                <w:noProof/>
                <w:webHidden/>
              </w:rPr>
              <w:fldChar w:fldCharType="separate"/>
            </w:r>
            <w:r>
              <w:rPr>
                <w:noProof/>
                <w:webHidden/>
              </w:rPr>
              <w:t>5</w:t>
            </w:r>
            <w:r>
              <w:rPr>
                <w:noProof/>
                <w:webHidden/>
              </w:rPr>
              <w:fldChar w:fldCharType="end"/>
            </w:r>
          </w:hyperlink>
        </w:p>
        <w:p w14:paraId="2885662E" w14:textId="0E0DC902" w:rsidR="00CA7A74" w:rsidRDefault="00CA7A74">
          <w:pPr>
            <w:pStyle w:val="TM2"/>
            <w:tabs>
              <w:tab w:val="left" w:pos="660"/>
              <w:tab w:val="right" w:leader="dot" w:pos="9736"/>
            </w:tabs>
            <w:rPr>
              <w:rFonts w:eastAsiaTheme="minorEastAsia"/>
              <w:noProof/>
              <w:sz w:val="22"/>
              <w:lang w:eastAsia="fr-FR"/>
            </w:rPr>
          </w:pPr>
          <w:hyperlink w:anchor="_Toc40460455" w:history="1">
            <w:r w:rsidRPr="005337FF">
              <w:rPr>
                <w:rStyle w:val="Lienhypertexte"/>
                <w:noProof/>
              </w:rPr>
              <w:t>g)</w:t>
            </w:r>
            <w:r>
              <w:rPr>
                <w:rFonts w:eastAsiaTheme="minorEastAsia"/>
                <w:noProof/>
                <w:sz w:val="22"/>
                <w:lang w:eastAsia="fr-FR"/>
              </w:rPr>
              <w:tab/>
            </w:r>
            <w:r w:rsidRPr="005337FF">
              <w:rPr>
                <w:rStyle w:val="Lienhypertexte"/>
                <w:noProof/>
              </w:rPr>
              <w:t>Code du client</w:t>
            </w:r>
            <w:r>
              <w:rPr>
                <w:noProof/>
                <w:webHidden/>
              </w:rPr>
              <w:tab/>
            </w:r>
            <w:r>
              <w:rPr>
                <w:noProof/>
                <w:webHidden/>
              </w:rPr>
              <w:fldChar w:fldCharType="begin"/>
            </w:r>
            <w:r>
              <w:rPr>
                <w:noProof/>
                <w:webHidden/>
              </w:rPr>
              <w:instrText xml:space="preserve"> PAGEREF _Toc40460455 \h </w:instrText>
            </w:r>
            <w:r>
              <w:rPr>
                <w:noProof/>
                <w:webHidden/>
              </w:rPr>
            </w:r>
            <w:r>
              <w:rPr>
                <w:noProof/>
                <w:webHidden/>
              </w:rPr>
              <w:fldChar w:fldCharType="separate"/>
            </w:r>
            <w:r>
              <w:rPr>
                <w:noProof/>
                <w:webHidden/>
              </w:rPr>
              <w:t>6</w:t>
            </w:r>
            <w:r>
              <w:rPr>
                <w:noProof/>
                <w:webHidden/>
              </w:rPr>
              <w:fldChar w:fldCharType="end"/>
            </w:r>
          </w:hyperlink>
        </w:p>
        <w:p w14:paraId="20ADBBFE" w14:textId="3A258A1C" w:rsidR="00CA7A74" w:rsidRDefault="00CA7A74">
          <w:pPr>
            <w:pStyle w:val="TM1"/>
            <w:rPr>
              <w:rFonts w:eastAsiaTheme="minorEastAsia"/>
              <w:noProof/>
              <w:sz w:val="22"/>
              <w:lang w:eastAsia="fr-FR"/>
            </w:rPr>
          </w:pPr>
          <w:hyperlink w:anchor="_Toc40460456" w:history="1">
            <w:r w:rsidRPr="005337FF">
              <w:rPr>
                <w:rStyle w:val="Lienhypertexte"/>
                <w:noProof/>
              </w:rPr>
              <w:t>III.</w:t>
            </w:r>
            <w:r>
              <w:rPr>
                <w:rFonts w:eastAsiaTheme="minorEastAsia"/>
                <w:noProof/>
                <w:sz w:val="22"/>
                <w:lang w:eastAsia="fr-FR"/>
              </w:rPr>
              <w:tab/>
            </w:r>
            <w:r w:rsidRPr="005337FF">
              <w:rPr>
                <w:rStyle w:val="Lienhypertexte"/>
                <w:noProof/>
              </w:rPr>
              <w:t>Réalisation de l’application :</w:t>
            </w:r>
            <w:r>
              <w:rPr>
                <w:noProof/>
                <w:webHidden/>
              </w:rPr>
              <w:tab/>
            </w:r>
            <w:r>
              <w:rPr>
                <w:noProof/>
                <w:webHidden/>
              </w:rPr>
              <w:fldChar w:fldCharType="begin"/>
            </w:r>
            <w:r>
              <w:rPr>
                <w:noProof/>
                <w:webHidden/>
              </w:rPr>
              <w:instrText xml:space="preserve"> PAGEREF _Toc40460456 \h </w:instrText>
            </w:r>
            <w:r>
              <w:rPr>
                <w:noProof/>
                <w:webHidden/>
              </w:rPr>
            </w:r>
            <w:r>
              <w:rPr>
                <w:noProof/>
                <w:webHidden/>
              </w:rPr>
              <w:fldChar w:fldCharType="separate"/>
            </w:r>
            <w:r>
              <w:rPr>
                <w:noProof/>
                <w:webHidden/>
              </w:rPr>
              <w:t>6</w:t>
            </w:r>
            <w:r>
              <w:rPr>
                <w:noProof/>
                <w:webHidden/>
              </w:rPr>
              <w:fldChar w:fldCharType="end"/>
            </w:r>
          </w:hyperlink>
        </w:p>
        <w:p w14:paraId="4411CB7A" w14:textId="65040AEF" w:rsidR="00CA7A74" w:rsidRDefault="00CA7A74">
          <w:pPr>
            <w:pStyle w:val="TM2"/>
            <w:tabs>
              <w:tab w:val="left" w:pos="660"/>
              <w:tab w:val="right" w:leader="dot" w:pos="9736"/>
            </w:tabs>
            <w:rPr>
              <w:rFonts w:eastAsiaTheme="minorEastAsia"/>
              <w:noProof/>
              <w:sz w:val="22"/>
              <w:lang w:eastAsia="fr-FR"/>
            </w:rPr>
          </w:pPr>
          <w:hyperlink w:anchor="_Toc40460457" w:history="1">
            <w:r w:rsidRPr="005337FF">
              <w:rPr>
                <w:rStyle w:val="Lienhypertexte"/>
                <w:noProof/>
              </w:rPr>
              <w:t>a)</w:t>
            </w:r>
            <w:r>
              <w:rPr>
                <w:rFonts w:eastAsiaTheme="minorEastAsia"/>
                <w:noProof/>
                <w:sz w:val="22"/>
                <w:lang w:eastAsia="fr-FR"/>
              </w:rPr>
              <w:tab/>
            </w:r>
            <w:r w:rsidRPr="005337FF">
              <w:rPr>
                <w:rStyle w:val="Lienhypertexte"/>
                <w:noProof/>
              </w:rPr>
              <w:t>Récupération de l’UID</w:t>
            </w:r>
            <w:r>
              <w:rPr>
                <w:noProof/>
                <w:webHidden/>
              </w:rPr>
              <w:tab/>
            </w:r>
            <w:r>
              <w:rPr>
                <w:noProof/>
                <w:webHidden/>
              </w:rPr>
              <w:fldChar w:fldCharType="begin"/>
            </w:r>
            <w:r>
              <w:rPr>
                <w:noProof/>
                <w:webHidden/>
              </w:rPr>
              <w:instrText xml:space="preserve"> PAGEREF _Toc40460457 \h </w:instrText>
            </w:r>
            <w:r>
              <w:rPr>
                <w:noProof/>
                <w:webHidden/>
              </w:rPr>
            </w:r>
            <w:r>
              <w:rPr>
                <w:noProof/>
                <w:webHidden/>
              </w:rPr>
              <w:fldChar w:fldCharType="separate"/>
            </w:r>
            <w:r>
              <w:rPr>
                <w:noProof/>
                <w:webHidden/>
              </w:rPr>
              <w:t>6</w:t>
            </w:r>
            <w:r>
              <w:rPr>
                <w:noProof/>
                <w:webHidden/>
              </w:rPr>
              <w:fldChar w:fldCharType="end"/>
            </w:r>
          </w:hyperlink>
        </w:p>
        <w:p w14:paraId="79B7D6BE" w14:textId="61C7E30F" w:rsidR="00CA7A74" w:rsidRDefault="00CA7A74">
          <w:pPr>
            <w:pStyle w:val="TM2"/>
            <w:tabs>
              <w:tab w:val="left" w:pos="660"/>
              <w:tab w:val="right" w:leader="dot" w:pos="9736"/>
            </w:tabs>
            <w:rPr>
              <w:rFonts w:eastAsiaTheme="minorEastAsia"/>
              <w:noProof/>
              <w:sz w:val="22"/>
              <w:lang w:eastAsia="fr-FR"/>
            </w:rPr>
          </w:pPr>
          <w:hyperlink w:anchor="_Toc40460458" w:history="1">
            <w:r w:rsidRPr="005337FF">
              <w:rPr>
                <w:rStyle w:val="Lienhypertexte"/>
                <w:noProof/>
              </w:rPr>
              <w:t>b)</w:t>
            </w:r>
            <w:r>
              <w:rPr>
                <w:rFonts w:eastAsiaTheme="minorEastAsia"/>
                <w:noProof/>
                <w:sz w:val="22"/>
                <w:lang w:eastAsia="fr-FR"/>
              </w:rPr>
              <w:tab/>
            </w:r>
            <w:r w:rsidRPr="005337FF">
              <w:rPr>
                <w:rStyle w:val="Lienhypertexte"/>
                <w:noProof/>
              </w:rPr>
              <w:t>Allumage des LEDs et déclanchement du module relais</w:t>
            </w:r>
            <w:r>
              <w:rPr>
                <w:noProof/>
                <w:webHidden/>
              </w:rPr>
              <w:tab/>
            </w:r>
            <w:r>
              <w:rPr>
                <w:noProof/>
                <w:webHidden/>
              </w:rPr>
              <w:fldChar w:fldCharType="begin"/>
            </w:r>
            <w:r>
              <w:rPr>
                <w:noProof/>
                <w:webHidden/>
              </w:rPr>
              <w:instrText xml:space="preserve"> PAGEREF _Toc40460458 \h </w:instrText>
            </w:r>
            <w:r>
              <w:rPr>
                <w:noProof/>
                <w:webHidden/>
              </w:rPr>
            </w:r>
            <w:r>
              <w:rPr>
                <w:noProof/>
                <w:webHidden/>
              </w:rPr>
              <w:fldChar w:fldCharType="separate"/>
            </w:r>
            <w:r>
              <w:rPr>
                <w:noProof/>
                <w:webHidden/>
              </w:rPr>
              <w:t>7</w:t>
            </w:r>
            <w:r>
              <w:rPr>
                <w:noProof/>
                <w:webHidden/>
              </w:rPr>
              <w:fldChar w:fldCharType="end"/>
            </w:r>
          </w:hyperlink>
        </w:p>
        <w:p w14:paraId="1CB6258C" w14:textId="79B3FA86" w:rsidR="00CA7A74" w:rsidRDefault="00CA7A74">
          <w:pPr>
            <w:pStyle w:val="TM2"/>
            <w:tabs>
              <w:tab w:val="left" w:pos="660"/>
              <w:tab w:val="right" w:leader="dot" w:pos="9736"/>
            </w:tabs>
            <w:rPr>
              <w:rFonts w:eastAsiaTheme="minorEastAsia"/>
              <w:noProof/>
              <w:sz w:val="22"/>
              <w:lang w:eastAsia="fr-FR"/>
            </w:rPr>
          </w:pPr>
          <w:hyperlink w:anchor="_Toc40460459" w:history="1">
            <w:r w:rsidRPr="005337FF">
              <w:rPr>
                <w:rStyle w:val="Lienhypertexte"/>
                <w:noProof/>
              </w:rPr>
              <w:t>c)</w:t>
            </w:r>
            <w:r>
              <w:rPr>
                <w:rFonts w:eastAsiaTheme="minorEastAsia"/>
                <w:noProof/>
                <w:sz w:val="22"/>
                <w:lang w:eastAsia="fr-FR"/>
              </w:rPr>
              <w:tab/>
            </w:r>
            <w:r w:rsidRPr="005337FF">
              <w:rPr>
                <w:rStyle w:val="Lienhypertexte"/>
                <w:noProof/>
              </w:rPr>
              <w:t>Bibliothèque RFID</w:t>
            </w:r>
            <w:r>
              <w:rPr>
                <w:noProof/>
                <w:webHidden/>
              </w:rPr>
              <w:tab/>
            </w:r>
            <w:r>
              <w:rPr>
                <w:noProof/>
                <w:webHidden/>
              </w:rPr>
              <w:fldChar w:fldCharType="begin"/>
            </w:r>
            <w:r>
              <w:rPr>
                <w:noProof/>
                <w:webHidden/>
              </w:rPr>
              <w:instrText xml:space="preserve"> PAGEREF _Toc40460459 \h </w:instrText>
            </w:r>
            <w:r>
              <w:rPr>
                <w:noProof/>
                <w:webHidden/>
              </w:rPr>
            </w:r>
            <w:r>
              <w:rPr>
                <w:noProof/>
                <w:webHidden/>
              </w:rPr>
              <w:fldChar w:fldCharType="separate"/>
            </w:r>
            <w:r>
              <w:rPr>
                <w:noProof/>
                <w:webHidden/>
              </w:rPr>
              <w:t>8</w:t>
            </w:r>
            <w:r>
              <w:rPr>
                <w:noProof/>
                <w:webHidden/>
              </w:rPr>
              <w:fldChar w:fldCharType="end"/>
            </w:r>
          </w:hyperlink>
        </w:p>
        <w:p w14:paraId="12CB1C57" w14:textId="7937D58A" w:rsidR="00CA7A74" w:rsidRDefault="00CA7A74">
          <w:pPr>
            <w:pStyle w:val="TM1"/>
            <w:rPr>
              <w:rFonts w:eastAsiaTheme="minorEastAsia"/>
              <w:noProof/>
              <w:sz w:val="22"/>
              <w:lang w:eastAsia="fr-FR"/>
            </w:rPr>
          </w:pPr>
          <w:hyperlink w:anchor="_Toc40460460" w:history="1">
            <w:r w:rsidRPr="005337FF">
              <w:rPr>
                <w:rStyle w:val="Lienhypertexte"/>
                <w:noProof/>
              </w:rPr>
              <w:t>IV.</w:t>
            </w:r>
            <w:r>
              <w:rPr>
                <w:rFonts w:eastAsiaTheme="minorEastAsia"/>
                <w:noProof/>
                <w:sz w:val="22"/>
                <w:lang w:eastAsia="fr-FR"/>
              </w:rPr>
              <w:tab/>
            </w:r>
            <w:r w:rsidRPr="005337FF">
              <w:rPr>
                <w:rStyle w:val="Lienhypertexte"/>
                <w:noProof/>
              </w:rPr>
              <w:t>Technologie RFID</w:t>
            </w:r>
            <w:r>
              <w:rPr>
                <w:noProof/>
                <w:webHidden/>
              </w:rPr>
              <w:tab/>
            </w:r>
            <w:r>
              <w:rPr>
                <w:noProof/>
                <w:webHidden/>
              </w:rPr>
              <w:fldChar w:fldCharType="begin"/>
            </w:r>
            <w:r>
              <w:rPr>
                <w:noProof/>
                <w:webHidden/>
              </w:rPr>
              <w:instrText xml:space="preserve"> PAGEREF _Toc40460460 \h </w:instrText>
            </w:r>
            <w:r>
              <w:rPr>
                <w:noProof/>
                <w:webHidden/>
              </w:rPr>
            </w:r>
            <w:r>
              <w:rPr>
                <w:noProof/>
                <w:webHidden/>
              </w:rPr>
              <w:fldChar w:fldCharType="separate"/>
            </w:r>
            <w:r>
              <w:rPr>
                <w:noProof/>
                <w:webHidden/>
              </w:rPr>
              <w:t>9</w:t>
            </w:r>
            <w:r>
              <w:rPr>
                <w:noProof/>
                <w:webHidden/>
              </w:rPr>
              <w:fldChar w:fldCharType="end"/>
            </w:r>
          </w:hyperlink>
        </w:p>
        <w:p w14:paraId="150AFD17" w14:textId="64EA857A" w:rsidR="00CA7A74" w:rsidRDefault="00CA7A74">
          <w:pPr>
            <w:pStyle w:val="TM1"/>
            <w:rPr>
              <w:rFonts w:eastAsiaTheme="minorEastAsia"/>
              <w:noProof/>
              <w:sz w:val="22"/>
              <w:lang w:eastAsia="fr-FR"/>
            </w:rPr>
          </w:pPr>
          <w:hyperlink w:anchor="_Toc40460461" w:history="1">
            <w:r w:rsidRPr="005337FF">
              <w:rPr>
                <w:rStyle w:val="Lienhypertexte"/>
                <w:noProof/>
              </w:rPr>
              <w:t>V.</w:t>
            </w:r>
            <w:r>
              <w:rPr>
                <w:rFonts w:eastAsiaTheme="minorEastAsia"/>
                <w:noProof/>
                <w:sz w:val="22"/>
                <w:lang w:eastAsia="fr-FR"/>
              </w:rPr>
              <w:tab/>
            </w:r>
            <w:r w:rsidRPr="005337FF">
              <w:rPr>
                <w:rStyle w:val="Lienhypertexte"/>
                <w:noProof/>
              </w:rPr>
              <w:t>Fiches recettes</w:t>
            </w:r>
            <w:r>
              <w:rPr>
                <w:noProof/>
                <w:webHidden/>
              </w:rPr>
              <w:tab/>
            </w:r>
            <w:r>
              <w:rPr>
                <w:noProof/>
                <w:webHidden/>
              </w:rPr>
              <w:fldChar w:fldCharType="begin"/>
            </w:r>
            <w:r>
              <w:rPr>
                <w:noProof/>
                <w:webHidden/>
              </w:rPr>
              <w:instrText xml:space="preserve"> PAGEREF _Toc40460461 \h </w:instrText>
            </w:r>
            <w:r>
              <w:rPr>
                <w:noProof/>
                <w:webHidden/>
              </w:rPr>
            </w:r>
            <w:r>
              <w:rPr>
                <w:noProof/>
                <w:webHidden/>
              </w:rPr>
              <w:fldChar w:fldCharType="separate"/>
            </w:r>
            <w:r>
              <w:rPr>
                <w:noProof/>
                <w:webHidden/>
              </w:rPr>
              <w:t>10</w:t>
            </w:r>
            <w:r>
              <w:rPr>
                <w:noProof/>
                <w:webHidden/>
              </w:rPr>
              <w:fldChar w:fldCharType="end"/>
            </w:r>
          </w:hyperlink>
        </w:p>
        <w:p w14:paraId="619C19C5" w14:textId="79D77DA8" w:rsidR="00CA7A74" w:rsidRDefault="00CA7A74">
          <w:pPr>
            <w:pStyle w:val="TM1"/>
            <w:rPr>
              <w:rFonts w:eastAsiaTheme="minorEastAsia"/>
              <w:noProof/>
              <w:sz w:val="22"/>
              <w:lang w:eastAsia="fr-FR"/>
            </w:rPr>
          </w:pPr>
          <w:hyperlink w:anchor="_Toc40460462" w:history="1">
            <w:r w:rsidRPr="005337FF">
              <w:rPr>
                <w:rStyle w:val="Lienhypertexte"/>
                <w:noProof/>
              </w:rPr>
              <w:t>VI.</w:t>
            </w:r>
            <w:r>
              <w:rPr>
                <w:rFonts w:eastAsiaTheme="minorEastAsia"/>
                <w:noProof/>
                <w:sz w:val="22"/>
                <w:lang w:eastAsia="fr-FR"/>
              </w:rPr>
              <w:tab/>
            </w:r>
            <w:r w:rsidRPr="005337FF">
              <w:rPr>
                <w:rStyle w:val="Lienhypertexte"/>
                <w:noProof/>
              </w:rPr>
              <w:t>Conclusion</w:t>
            </w:r>
            <w:r>
              <w:rPr>
                <w:noProof/>
                <w:webHidden/>
              </w:rPr>
              <w:tab/>
            </w:r>
            <w:r>
              <w:rPr>
                <w:noProof/>
                <w:webHidden/>
              </w:rPr>
              <w:fldChar w:fldCharType="begin"/>
            </w:r>
            <w:r>
              <w:rPr>
                <w:noProof/>
                <w:webHidden/>
              </w:rPr>
              <w:instrText xml:space="preserve"> PAGEREF _Toc40460462 \h </w:instrText>
            </w:r>
            <w:r>
              <w:rPr>
                <w:noProof/>
                <w:webHidden/>
              </w:rPr>
            </w:r>
            <w:r>
              <w:rPr>
                <w:noProof/>
                <w:webHidden/>
              </w:rPr>
              <w:fldChar w:fldCharType="separate"/>
            </w:r>
            <w:r>
              <w:rPr>
                <w:noProof/>
                <w:webHidden/>
              </w:rPr>
              <w:t>10</w:t>
            </w:r>
            <w:r>
              <w:rPr>
                <w:noProof/>
                <w:webHidden/>
              </w:rPr>
              <w:fldChar w:fldCharType="end"/>
            </w:r>
          </w:hyperlink>
        </w:p>
        <w:p w14:paraId="3C95802B" w14:textId="02DAA39C" w:rsidR="00CA7A74" w:rsidRDefault="00CA7A74">
          <w:pPr>
            <w:pStyle w:val="TM2"/>
            <w:tabs>
              <w:tab w:val="left" w:pos="660"/>
              <w:tab w:val="right" w:leader="dot" w:pos="9736"/>
            </w:tabs>
            <w:rPr>
              <w:rFonts w:eastAsiaTheme="minorEastAsia"/>
              <w:noProof/>
              <w:sz w:val="22"/>
              <w:lang w:eastAsia="fr-FR"/>
            </w:rPr>
          </w:pPr>
          <w:hyperlink w:anchor="_Toc40460463" w:history="1">
            <w:r w:rsidRPr="005337FF">
              <w:rPr>
                <w:rStyle w:val="Lienhypertexte"/>
                <w:noProof/>
              </w:rPr>
              <w:t>a)</w:t>
            </w:r>
            <w:r>
              <w:rPr>
                <w:rFonts w:eastAsiaTheme="minorEastAsia"/>
                <w:noProof/>
                <w:sz w:val="22"/>
                <w:lang w:eastAsia="fr-FR"/>
              </w:rPr>
              <w:tab/>
            </w:r>
            <w:r w:rsidRPr="005337FF">
              <w:rPr>
                <w:rStyle w:val="Lienhypertexte"/>
                <w:noProof/>
              </w:rPr>
              <w:t>Communication avec le groupe</w:t>
            </w:r>
            <w:r>
              <w:rPr>
                <w:noProof/>
                <w:webHidden/>
              </w:rPr>
              <w:tab/>
            </w:r>
            <w:r>
              <w:rPr>
                <w:noProof/>
                <w:webHidden/>
              </w:rPr>
              <w:fldChar w:fldCharType="begin"/>
            </w:r>
            <w:r>
              <w:rPr>
                <w:noProof/>
                <w:webHidden/>
              </w:rPr>
              <w:instrText xml:space="preserve"> PAGEREF _Toc40460463 \h </w:instrText>
            </w:r>
            <w:r>
              <w:rPr>
                <w:noProof/>
                <w:webHidden/>
              </w:rPr>
            </w:r>
            <w:r>
              <w:rPr>
                <w:noProof/>
                <w:webHidden/>
              </w:rPr>
              <w:fldChar w:fldCharType="separate"/>
            </w:r>
            <w:r>
              <w:rPr>
                <w:noProof/>
                <w:webHidden/>
              </w:rPr>
              <w:t>10</w:t>
            </w:r>
            <w:r>
              <w:rPr>
                <w:noProof/>
                <w:webHidden/>
              </w:rPr>
              <w:fldChar w:fldCharType="end"/>
            </w:r>
          </w:hyperlink>
        </w:p>
        <w:p w14:paraId="4E62D726" w14:textId="083E75C2" w:rsidR="00CA7A74" w:rsidRDefault="00CA7A74">
          <w:pPr>
            <w:pStyle w:val="TM2"/>
            <w:tabs>
              <w:tab w:val="left" w:pos="660"/>
              <w:tab w:val="right" w:leader="dot" w:pos="9736"/>
            </w:tabs>
            <w:rPr>
              <w:rFonts w:eastAsiaTheme="minorEastAsia"/>
              <w:noProof/>
              <w:sz w:val="22"/>
              <w:lang w:eastAsia="fr-FR"/>
            </w:rPr>
          </w:pPr>
          <w:hyperlink w:anchor="_Toc40460464" w:history="1">
            <w:r w:rsidRPr="005337FF">
              <w:rPr>
                <w:rStyle w:val="Lienhypertexte"/>
                <w:noProof/>
              </w:rPr>
              <w:t>b)</w:t>
            </w:r>
            <w:r>
              <w:rPr>
                <w:rFonts w:eastAsiaTheme="minorEastAsia"/>
                <w:noProof/>
                <w:sz w:val="22"/>
                <w:lang w:eastAsia="fr-FR"/>
              </w:rPr>
              <w:tab/>
            </w:r>
            <w:r w:rsidRPr="005337FF">
              <w:rPr>
                <w:rStyle w:val="Lienhypertexte"/>
                <w:noProof/>
              </w:rPr>
              <w:t>Difficultés liées au confinement dû au COVID-19</w:t>
            </w:r>
            <w:r>
              <w:rPr>
                <w:noProof/>
                <w:webHidden/>
              </w:rPr>
              <w:tab/>
            </w:r>
            <w:r>
              <w:rPr>
                <w:noProof/>
                <w:webHidden/>
              </w:rPr>
              <w:fldChar w:fldCharType="begin"/>
            </w:r>
            <w:r>
              <w:rPr>
                <w:noProof/>
                <w:webHidden/>
              </w:rPr>
              <w:instrText xml:space="preserve"> PAGEREF _Toc40460464 \h </w:instrText>
            </w:r>
            <w:r>
              <w:rPr>
                <w:noProof/>
                <w:webHidden/>
              </w:rPr>
            </w:r>
            <w:r>
              <w:rPr>
                <w:noProof/>
                <w:webHidden/>
              </w:rPr>
              <w:fldChar w:fldCharType="separate"/>
            </w:r>
            <w:r>
              <w:rPr>
                <w:noProof/>
                <w:webHidden/>
              </w:rPr>
              <w:t>10</w:t>
            </w:r>
            <w:r>
              <w:rPr>
                <w:noProof/>
                <w:webHidden/>
              </w:rPr>
              <w:fldChar w:fldCharType="end"/>
            </w:r>
          </w:hyperlink>
        </w:p>
        <w:p w14:paraId="40E4AB5D" w14:textId="5CC8FF06" w:rsidR="00CA7A74" w:rsidRDefault="00CA7A74">
          <w:pPr>
            <w:pStyle w:val="TM2"/>
            <w:tabs>
              <w:tab w:val="left" w:pos="660"/>
              <w:tab w:val="right" w:leader="dot" w:pos="9736"/>
            </w:tabs>
            <w:rPr>
              <w:rFonts w:eastAsiaTheme="minorEastAsia"/>
              <w:noProof/>
              <w:sz w:val="22"/>
              <w:lang w:eastAsia="fr-FR"/>
            </w:rPr>
          </w:pPr>
          <w:hyperlink w:anchor="_Toc40460465" w:history="1">
            <w:r w:rsidRPr="005337FF">
              <w:rPr>
                <w:rStyle w:val="Lienhypertexte"/>
                <w:noProof/>
              </w:rPr>
              <w:t>c)</w:t>
            </w:r>
            <w:r>
              <w:rPr>
                <w:rFonts w:eastAsiaTheme="minorEastAsia"/>
                <w:noProof/>
                <w:sz w:val="22"/>
                <w:lang w:eastAsia="fr-FR"/>
              </w:rPr>
              <w:tab/>
            </w:r>
            <w:r w:rsidRPr="005337FF">
              <w:rPr>
                <w:rStyle w:val="Lienhypertexte"/>
                <w:noProof/>
              </w:rPr>
              <w:t>Connaissances acquises</w:t>
            </w:r>
            <w:r>
              <w:rPr>
                <w:noProof/>
                <w:webHidden/>
              </w:rPr>
              <w:tab/>
            </w:r>
            <w:r>
              <w:rPr>
                <w:noProof/>
                <w:webHidden/>
              </w:rPr>
              <w:fldChar w:fldCharType="begin"/>
            </w:r>
            <w:r>
              <w:rPr>
                <w:noProof/>
                <w:webHidden/>
              </w:rPr>
              <w:instrText xml:space="preserve"> PAGEREF _Toc40460465 \h </w:instrText>
            </w:r>
            <w:r>
              <w:rPr>
                <w:noProof/>
                <w:webHidden/>
              </w:rPr>
            </w:r>
            <w:r>
              <w:rPr>
                <w:noProof/>
                <w:webHidden/>
              </w:rPr>
              <w:fldChar w:fldCharType="separate"/>
            </w:r>
            <w:r>
              <w:rPr>
                <w:noProof/>
                <w:webHidden/>
              </w:rPr>
              <w:t>10</w:t>
            </w:r>
            <w:r>
              <w:rPr>
                <w:noProof/>
                <w:webHidden/>
              </w:rPr>
              <w:fldChar w:fldCharType="end"/>
            </w:r>
          </w:hyperlink>
        </w:p>
        <w:p w14:paraId="1F8EF178" w14:textId="094C15D3" w:rsidR="00CA7A74" w:rsidRDefault="00CA7A74">
          <w:pPr>
            <w:pStyle w:val="TM2"/>
            <w:tabs>
              <w:tab w:val="left" w:pos="660"/>
              <w:tab w:val="right" w:leader="dot" w:pos="9736"/>
            </w:tabs>
            <w:rPr>
              <w:rFonts w:eastAsiaTheme="minorEastAsia"/>
              <w:noProof/>
              <w:sz w:val="22"/>
              <w:lang w:eastAsia="fr-FR"/>
            </w:rPr>
          </w:pPr>
          <w:hyperlink w:anchor="_Toc40460466" w:history="1">
            <w:r w:rsidRPr="005337FF">
              <w:rPr>
                <w:rStyle w:val="Lienhypertexte"/>
                <w:noProof/>
              </w:rPr>
              <w:t>d)</w:t>
            </w:r>
            <w:r>
              <w:rPr>
                <w:rFonts w:eastAsiaTheme="minorEastAsia"/>
                <w:noProof/>
                <w:sz w:val="22"/>
                <w:lang w:eastAsia="fr-FR"/>
              </w:rPr>
              <w:tab/>
            </w:r>
            <w:r w:rsidRPr="005337FF">
              <w:rPr>
                <w:rStyle w:val="Lienhypertexte"/>
                <w:noProof/>
              </w:rPr>
              <w:t>Ce qui reste à faire</w:t>
            </w:r>
            <w:r>
              <w:rPr>
                <w:noProof/>
                <w:webHidden/>
              </w:rPr>
              <w:tab/>
            </w:r>
            <w:r>
              <w:rPr>
                <w:noProof/>
                <w:webHidden/>
              </w:rPr>
              <w:fldChar w:fldCharType="begin"/>
            </w:r>
            <w:r>
              <w:rPr>
                <w:noProof/>
                <w:webHidden/>
              </w:rPr>
              <w:instrText xml:space="preserve"> PAGEREF _Toc40460466 \h </w:instrText>
            </w:r>
            <w:r>
              <w:rPr>
                <w:noProof/>
                <w:webHidden/>
              </w:rPr>
            </w:r>
            <w:r>
              <w:rPr>
                <w:noProof/>
                <w:webHidden/>
              </w:rPr>
              <w:fldChar w:fldCharType="separate"/>
            </w:r>
            <w:r>
              <w:rPr>
                <w:noProof/>
                <w:webHidden/>
              </w:rPr>
              <w:t>10</w:t>
            </w:r>
            <w:r>
              <w:rPr>
                <w:noProof/>
                <w:webHidden/>
              </w:rPr>
              <w:fldChar w:fldCharType="end"/>
            </w:r>
          </w:hyperlink>
        </w:p>
        <w:p w14:paraId="49D24489" w14:textId="4A3ACF3C" w:rsidR="00CA7A74" w:rsidRDefault="00CA7A74">
          <w:pPr>
            <w:pStyle w:val="TM2"/>
            <w:tabs>
              <w:tab w:val="left" w:pos="660"/>
              <w:tab w:val="right" w:leader="dot" w:pos="9736"/>
            </w:tabs>
            <w:rPr>
              <w:rFonts w:eastAsiaTheme="minorEastAsia"/>
              <w:noProof/>
              <w:sz w:val="22"/>
              <w:lang w:eastAsia="fr-FR"/>
            </w:rPr>
          </w:pPr>
          <w:hyperlink w:anchor="_Toc40460467" w:history="1">
            <w:r w:rsidRPr="005337FF">
              <w:rPr>
                <w:rStyle w:val="Lienhypertexte"/>
                <w:noProof/>
              </w:rPr>
              <w:t>e)</w:t>
            </w:r>
            <w:r>
              <w:rPr>
                <w:rFonts w:eastAsiaTheme="minorEastAsia"/>
                <w:noProof/>
                <w:sz w:val="22"/>
                <w:lang w:eastAsia="fr-FR"/>
              </w:rPr>
              <w:tab/>
            </w:r>
            <w:r w:rsidRPr="005337FF">
              <w:rPr>
                <w:rStyle w:val="Lienhypertexte"/>
                <w:noProof/>
              </w:rPr>
              <w:t>Poursuite d’étude</w:t>
            </w:r>
            <w:r>
              <w:rPr>
                <w:noProof/>
                <w:webHidden/>
              </w:rPr>
              <w:tab/>
            </w:r>
            <w:r>
              <w:rPr>
                <w:noProof/>
                <w:webHidden/>
              </w:rPr>
              <w:fldChar w:fldCharType="begin"/>
            </w:r>
            <w:r>
              <w:rPr>
                <w:noProof/>
                <w:webHidden/>
              </w:rPr>
              <w:instrText xml:space="preserve"> PAGEREF _Toc40460467 \h </w:instrText>
            </w:r>
            <w:r>
              <w:rPr>
                <w:noProof/>
                <w:webHidden/>
              </w:rPr>
            </w:r>
            <w:r>
              <w:rPr>
                <w:noProof/>
                <w:webHidden/>
              </w:rPr>
              <w:fldChar w:fldCharType="separate"/>
            </w:r>
            <w:r>
              <w:rPr>
                <w:noProof/>
                <w:webHidden/>
              </w:rPr>
              <w:t>11</w:t>
            </w:r>
            <w:r>
              <w:rPr>
                <w:noProof/>
                <w:webHidden/>
              </w:rPr>
              <w:fldChar w:fldCharType="end"/>
            </w:r>
          </w:hyperlink>
        </w:p>
        <w:p w14:paraId="229C2199" w14:textId="12AE314F" w:rsidR="00CA7A74" w:rsidRDefault="00CA7A74">
          <w:pPr>
            <w:pStyle w:val="TM1"/>
            <w:rPr>
              <w:rFonts w:eastAsiaTheme="minorEastAsia"/>
              <w:noProof/>
              <w:sz w:val="22"/>
              <w:lang w:eastAsia="fr-FR"/>
            </w:rPr>
          </w:pPr>
          <w:hyperlink w:anchor="_Toc40460468" w:history="1">
            <w:r w:rsidRPr="005337FF">
              <w:rPr>
                <w:rStyle w:val="Lienhypertexte"/>
                <w:noProof/>
              </w:rPr>
              <w:t>VII.</w:t>
            </w:r>
            <w:r>
              <w:rPr>
                <w:rFonts w:eastAsiaTheme="minorEastAsia"/>
                <w:noProof/>
                <w:sz w:val="22"/>
                <w:lang w:eastAsia="fr-FR"/>
              </w:rPr>
              <w:tab/>
            </w:r>
            <w:r w:rsidRPr="005337FF">
              <w:rPr>
                <w:rStyle w:val="Lienhypertexte"/>
                <w:noProof/>
              </w:rPr>
              <w:t>Annexes</w:t>
            </w:r>
            <w:r>
              <w:rPr>
                <w:noProof/>
                <w:webHidden/>
              </w:rPr>
              <w:tab/>
            </w:r>
            <w:r>
              <w:rPr>
                <w:noProof/>
                <w:webHidden/>
              </w:rPr>
              <w:fldChar w:fldCharType="begin"/>
            </w:r>
            <w:r>
              <w:rPr>
                <w:noProof/>
                <w:webHidden/>
              </w:rPr>
              <w:instrText xml:space="preserve"> PAGEREF _Toc40460468 \h </w:instrText>
            </w:r>
            <w:r>
              <w:rPr>
                <w:noProof/>
                <w:webHidden/>
              </w:rPr>
            </w:r>
            <w:r>
              <w:rPr>
                <w:noProof/>
                <w:webHidden/>
              </w:rPr>
              <w:fldChar w:fldCharType="separate"/>
            </w:r>
            <w:r>
              <w:rPr>
                <w:noProof/>
                <w:webHidden/>
              </w:rPr>
              <w:t>11</w:t>
            </w:r>
            <w:r>
              <w:rPr>
                <w:noProof/>
                <w:webHidden/>
              </w:rPr>
              <w:fldChar w:fldCharType="end"/>
            </w:r>
          </w:hyperlink>
        </w:p>
        <w:p w14:paraId="5AC1BEA6" w14:textId="6F922944" w:rsidR="00CA7A74" w:rsidRDefault="00CA7A74">
          <w:pPr>
            <w:pStyle w:val="TM2"/>
            <w:tabs>
              <w:tab w:val="left" w:pos="660"/>
              <w:tab w:val="right" w:leader="dot" w:pos="9736"/>
            </w:tabs>
            <w:rPr>
              <w:rFonts w:eastAsiaTheme="minorEastAsia"/>
              <w:noProof/>
              <w:sz w:val="22"/>
              <w:lang w:eastAsia="fr-FR"/>
            </w:rPr>
          </w:pPr>
          <w:hyperlink w:anchor="_Toc40460469" w:history="1">
            <w:r w:rsidRPr="005337FF">
              <w:rPr>
                <w:rStyle w:val="Lienhypertexte"/>
                <w:noProof/>
              </w:rPr>
              <w:t>a)</w:t>
            </w:r>
            <w:r>
              <w:rPr>
                <w:rFonts w:eastAsiaTheme="minorEastAsia"/>
                <w:noProof/>
                <w:sz w:val="22"/>
                <w:lang w:eastAsia="fr-FR"/>
              </w:rPr>
              <w:tab/>
            </w:r>
            <w:r w:rsidRPr="005337FF">
              <w:rPr>
                <w:rStyle w:val="Lienhypertexte"/>
                <w:noProof/>
              </w:rPr>
              <w:t>Annexe 1</w:t>
            </w:r>
            <w:r>
              <w:rPr>
                <w:noProof/>
                <w:webHidden/>
              </w:rPr>
              <w:tab/>
            </w:r>
            <w:r>
              <w:rPr>
                <w:noProof/>
                <w:webHidden/>
              </w:rPr>
              <w:fldChar w:fldCharType="begin"/>
            </w:r>
            <w:r>
              <w:rPr>
                <w:noProof/>
                <w:webHidden/>
              </w:rPr>
              <w:instrText xml:space="preserve"> PAGEREF _Toc40460469 \h </w:instrText>
            </w:r>
            <w:r>
              <w:rPr>
                <w:noProof/>
                <w:webHidden/>
              </w:rPr>
            </w:r>
            <w:r>
              <w:rPr>
                <w:noProof/>
                <w:webHidden/>
              </w:rPr>
              <w:fldChar w:fldCharType="separate"/>
            </w:r>
            <w:r>
              <w:rPr>
                <w:noProof/>
                <w:webHidden/>
              </w:rPr>
              <w:t>11</w:t>
            </w:r>
            <w:r>
              <w:rPr>
                <w:noProof/>
                <w:webHidden/>
              </w:rPr>
              <w:fldChar w:fldCharType="end"/>
            </w:r>
          </w:hyperlink>
        </w:p>
        <w:p w14:paraId="683AE6FD" w14:textId="55BBDEDD" w:rsidR="00AD73A3" w:rsidRDefault="00AD73A3" w:rsidP="00C74C3E">
          <w:pPr>
            <w:spacing w:line="276" w:lineRule="auto"/>
          </w:pPr>
          <w:r>
            <w:rPr>
              <w:b/>
              <w:bCs/>
            </w:rPr>
            <w:fldChar w:fldCharType="end"/>
          </w:r>
        </w:p>
      </w:sdtContent>
    </w:sdt>
    <w:p w14:paraId="36BC7903" w14:textId="77777777" w:rsidR="00AD73A3" w:rsidRPr="00AD73A3" w:rsidRDefault="00AD73A3" w:rsidP="00AD73A3"/>
    <w:p w14:paraId="5CFCE628" w14:textId="77777777" w:rsidR="000A20A9" w:rsidRDefault="000A20A9" w:rsidP="00715EFD">
      <w:pPr>
        <w:tabs>
          <w:tab w:val="left" w:pos="1999"/>
        </w:tabs>
      </w:pPr>
    </w:p>
    <w:p w14:paraId="303C6257" w14:textId="166464E6" w:rsidR="00715EFD" w:rsidRDefault="006B6F60" w:rsidP="00C74C3E">
      <w:pPr>
        <w:pStyle w:val="Titre1"/>
        <w:spacing w:line="276" w:lineRule="auto"/>
      </w:pPr>
      <w:bookmarkStart w:id="0" w:name="_Toc40460447"/>
      <w:r>
        <w:lastRenderedPageBreak/>
        <w:t>Introduction :</w:t>
      </w:r>
      <w:bookmarkEnd w:id="0"/>
    </w:p>
    <w:p w14:paraId="247F78F7" w14:textId="29E9354A" w:rsidR="006B6F60" w:rsidRDefault="006B6F60" w:rsidP="00C74C3E">
      <w:pPr>
        <w:pStyle w:val="Titre4"/>
        <w:spacing w:line="276" w:lineRule="auto"/>
      </w:pPr>
      <w:r>
        <w:t>Rappel du cahier des charges :</w:t>
      </w:r>
    </w:p>
    <w:p w14:paraId="72AE3192" w14:textId="1FB09824" w:rsidR="005816A4" w:rsidRDefault="005816A4" w:rsidP="00C74C3E">
      <w:pPr>
        <w:spacing w:line="276" w:lineRule="auto"/>
      </w:pPr>
    </w:p>
    <w:p w14:paraId="54C95858" w14:textId="4FAC4727" w:rsidR="005816A4" w:rsidRDefault="005816A4" w:rsidP="00C74C3E">
      <w:pPr>
        <w:spacing w:line="276" w:lineRule="auto"/>
      </w:pPr>
      <w:r>
        <w:t>Afin que la partie se déroule correctement un système pour les « médaillons » est à fournir.</w:t>
      </w:r>
    </w:p>
    <w:p w14:paraId="54D04638" w14:textId="12DBB765" w:rsidR="005816A4" w:rsidRDefault="005816A4" w:rsidP="00C74C3E">
      <w:pPr>
        <w:spacing w:line="276" w:lineRule="auto"/>
      </w:pPr>
      <w:r>
        <w:t xml:space="preserve">Ce système sera au cœur même de la salle de l’escape </w:t>
      </w:r>
      <w:proofErr w:type="spellStart"/>
      <w:r>
        <w:t>game</w:t>
      </w:r>
      <w:proofErr w:type="spellEnd"/>
      <w:r>
        <w:t xml:space="preserve"> et devra prendre en charges les demandes suivantes : </w:t>
      </w:r>
    </w:p>
    <w:p w14:paraId="7722D8C9" w14:textId="7A9E4A41" w:rsidR="000A3144" w:rsidRDefault="000A3144" w:rsidP="00C74C3E">
      <w:pPr>
        <w:pStyle w:val="Paragraphedeliste"/>
        <w:numPr>
          <w:ilvl w:val="0"/>
          <w:numId w:val="9"/>
        </w:numPr>
        <w:spacing w:line="276" w:lineRule="auto"/>
      </w:pPr>
      <w:r>
        <w:t>Le lecteur RFID doit pouvoir lire un UID (</w:t>
      </w:r>
      <w:r w:rsidRPr="000A3144">
        <w:rPr>
          <w:i/>
          <w:iCs/>
        </w:rPr>
        <w:t>User Identifier</w:t>
      </w:r>
      <w:r>
        <w:t>) à travers une plaque de contreplaqué de 3mm.</w:t>
      </w:r>
    </w:p>
    <w:p w14:paraId="12174A94" w14:textId="785D95A9" w:rsidR="000A3144" w:rsidRDefault="000A3144" w:rsidP="00C74C3E">
      <w:pPr>
        <w:pStyle w:val="Paragraphedeliste"/>
        <w:numPr>
          <w:ilvl w:val="0"/>
          <w:numId w:val="9"/>
        </w:numPr>
        <w:spacing w:line="276" w:lineRule="auto"/>
      </w:pPr>
      <w:r w:rsidRPr="000A3144">
        <w:t xml:space="preserve">Utiliser </w:t>
      </w:r>
      <w:r w:rsidR="00C5418C">
        <w:t>le</w:t>
      </w:r>
      <w:r w:rsidRPr="000A3144">
        <w:t xml:space="preserve"> bus SPI (</w:t>
      </w:r>
      <w:r w:rsidRPr="000A3144">
        <w:rPr>
          <w:i/>
          <w:iCs/>
        </w:rPr>
        <w:t xml:space="preserve">Serial </w:t>
      </w:r>
      <w:proofErr w:type="spellStart"/>
      <w:r w:rsidRPr="000A3144">
        <w:rPr>
          <w:i/>
          <w:iCs/>
        </w:rPr>
        <w:t>Peripheral</w:t>
      </w:r>
      <w:proofErr w:type="spellEnd"/>
      <w:r w:rsidRPr="000A3144">
        <w:rPr>
          <w:i/>
          <w:iCs/>
        </w:rPr>
        <w:t xml:space="preserve"> Interface</w:t>
      </w:r>
      <w:r w:rsidRPr="000A3144">
        <w:t>)</w:t>
      </w:r>
      <w:r w:rsidR="00C5418C">
        <w:t xml:space="preserve"> de la Raspberry pour le contrôle des lecteurs RFID</w:t>
      </w:r>
      <w:r w:rsidRPr="000A3144">
        <w:t>.</w:t>
      </w:r>
      <w:r>
        <w:t xml:space="preserve"> </w:t>
      </w:r>
    </w:p>
    <w:p w14:paraId="6AB90699" w14:textId="6D70939C" w:rsidR="00B45C5F" w:rsidRDefault="00BB403B" w:rsidP="00C74C3E">
      <w:pPr>
        <w:pStyle w:val="Paragraphedeliste"/>
        <w:numPr>
          <w:ilvl w:val="0"/>
          <w:numId w:val="9"/>
        </w:numPr>
        <w:spacing w:line="276" w:lineRule="auto"/>
      </w:pPr>
      <w:r>
        <w:t>Le superviseur doit p</w:t>
      </w:r>
      <w:r w:rsidR="00C43C11">
        <w:t>ouvoir récupérer UID (</w:t>
      </w:r>
      <w:r w:rsidR="00C43C11" w:rsidRPr="000A3144">
        <w:rPr>
          <w:i/>
          <w:iCs/>
        </w:rPr>
        <w:t>User Identifier</w:t>
      </w:r>
      <w:r w:rsidR="00C43C11">
        <w:t>)</w:t>
      </w:r>
      <w:r>
        <w:t xml:space="preserve"> afin de le changer facilement pour le programme principal dans le cas d’une perte d’un des médaillons.</w:t>
      </w:r>
      <w:r w:rsidR="009F38AD">
        <w:t xml:space="preserve"> </w:t>
      </w:r>
    </w:p>
    <w:p w14:paraId="16DFD4FC" w14:textId="743DB8B0" w:rsidR="00C43C11" w:rsidRDefault="00BB403B" w:rsidP="00C74C3E">
      <w:pPr>
        <w:pStyle w:val="Paragraphedeliste"/>
        <w:numPr>
          <w:ilvl w:val="0"/>
          <w:numId w:val="9"/>
        </w:numPr>
        <w:spacing w:line="276" w:lineRule="auto"/>
      </w:pPr>
      <w:r>
        <w:t>Le joueur doit pouvoir constater l’a</w:t>
      </w:r>
      <w:r w:rsidR="00C43C11">
        <w:t>llum</w:t>
      </w:r>
      <w:r>
        <w:t>age</w:t>
      </w:r>
      <w:r w:rsidR="009F38AD">
        <w:t xml:space="preserve"> ou non</w:t>
      </w:r>
      <w:r w:rsidR="00C43C11">
        <w:t xml:space="preserve"> </w:t>
      </w:r>
      <w:r>
        <w:t>d’</w:t>
      </w:r>
      <w:r w:rsidR="00C43C11">
        <w:t>une LED</w:t>
      </w:r>
      <w:r w:rsidR="004D74D4">
        <w:t xml:space="preserve"> </w:t>
      </w:r>
      <w:r w:rsidR="009F38AD">
        <w:t>dans la seconde</w:t>
      </w:r>
      <w:r w:rsidR="00C43C11">
        <w:t xml:space="preserve"> en fonction de l’état d’un lecteur RFID (si un badge</w:t>
      </w:r>
      <w:r w:rsidR="004D74D4">
        <w:t xml:space="preserve"> ou « médaillon »</w:t>
      </w:r>
      <w:r w:rsidR="00C43C11">
        <w:t xml:space="preserve"> valide est posé dessus ou non)</w:t>
      </w:r>
      <w:r w:rsidR="009F38AD">
        <w:t>.</w:t>
      </w:r>
    </w:p>
    <w:p w14:paraId="451A7167" w14:textId="25A46561" w:rsidR="004D74D4" w:rsidRDefault="00BB403B" w:rsidP="00C74C3E">
      <w:pPr>
        <w:pStyle w:val="Paragraphedeliste"/>
        <w:numPr>
          <w:ilvl w:val="0"/>
          <w:numId w:val="9"/>
        </w:numPr>
        <w:spacing w:line="276" w:lineRule="auto"/>
      </w:pPr>
      <w:r>
        <w:t xml:space="preserve">Dans le cas </w:t>
      </w:r>
      <w:r w:rsidR="00B51361">
        <w:t>où</w:t>
      </w:r>
      <w:r w:rsidR="001E53C0">
        <w:t xml:space="preserve"> le joueur place correctement</w:t>
      </w:r>
      <w:r>
        <w:t xml:space="preserve"> quatre badges </w:t>
      </w:r>
      <w:r w:rsidR="001E53C0">
        <w:t xml:space="preserve">la gâche électrique doit </w:t>
      </w:r>
      <w:r w:rsidR="004D74D4">
        <w:t>s’activé permettant l’ouverture de la porte. Un ordre de fin de partie doit également être envoyer via un système de client socket.</w:t>
      </w:r>
    </w:p>
    <w:p w14:paraId="4988C376" w14:textId="38D6B093" w:rsidR="00D01424" w:rsidRDefault="004D74D4" w:rsidP="00C74C3E">
      <w:pPr>
        <w:pStyle w:val="Paragraphedeliste"/>
        <w:numPr>
          <w:ilvl w:val="0"/>
          <w:numId w:val="9"/>
        </w:numPr>
        <w:spacing w:line="276" w:lineRule="auto"/>
      </w:pPr>
      <w:r>
        <w:t>L’application de supervisions doit pouvoir détecter l’ordre de fin de partie via un système serveur socket.</w:t>
      </w:r>
    </w:p>
    <w:p w14:paraId="1F40C375" w14:textId="77777777" w:rsidR="00C74C3E" w:rsidRDefault="00C74C3E" w:rsidP="00C74C3E">
      <w:pPr>
        <w:pStyle w:val="Paragraphedeliste"/>
        <w:spacing w:line="276" w:lineRule="auto"/>
      </w:pPr>
    </w:p>
    <w:p w14:paraId="302624A6" w14:textId="27994213" w:rsidR="00D01424" w:rsidRDefault="00D01424" w:rsidP="00C74C3E">
      <w:pPr>
        <w:pStyle w:val="Titre1"/>
        <w:spacing w:line="276" w:lineRule="auto"/>
      </w:pPr>
      <w:bookmarkStart w:id="1" w:name="_Toc40460448"/>
      <w:r>
        <w:t>Réalisation du projet :</w:t>
      </w:r>
      <w:bookmarkEnd w:id="1"/>
    </w:p>
    <w:p w14:paraId="04C39263" w14:textId="58FA773E" w:rsidR="00B40890" w:rsidRDefault="00B40890" w:rsidP="00C74C3E">
      <w:pPr>
        <w:tabs>
          <w:tab w:val="left" w:pos="1999"/>
        </w:tabs>
        <w:spacing w:line="276" w:lineRule="auto"/>
      </w:pPr>
    </w:p>
    <w:p w14:paraId="1BBD77CB" w14:textId="1E7F00F0" w:rsidR="00926214" w:rsidRDefault="00926214" w:rsidP="00C74C3E">
      <w:pPr>
        <w:pStyle w:val="Titre2"/>
        <w:spacing w:line="276" w:lineRule="auto"/>
      </w:pPr>
      <w:bookmarkStart w:id="2" w:name="_Toc40460449"/>
      <w:r>
        <w:t>Rappel de la tâche de l’étudiant</w:t>
      </w:r>
      <w:bookmarkEnd w:id="2"/>
      <w:r>
        <w:t xml:space="preserve"> </w:t>
      </w:r>
    </w:p>
    <w:p w14:paraId="0953BAB4" w14:textId="77777777" w:rsidR="00590AAF" w:rsidRPr="00590AAF" w:rsidRDefault="00590AAF" w:rsidP="00C74C3E">
      <w:pPr>
        <w:spacing w:line="276" w:lineRule="auto"/>
      </w:pPr>
    </w:p>
    <w:p w14:paraId="3E01051C" w14:textId="1CA2AA8C" w:rsidR="00926214" w:rsidRDefault="00EF5AD5" w:rsidP="00C74C3E">
      <w:pPr>
        <w:spacing w:line="276" w:lineRule="auto"/>
      </w:pPr>
      <w:r>
        <w:t xml:space="preserve">Au sein de ce projet d’escape </w:t>
      </w:r>
      <w:proofErr w:type="spellStart"/>
      <w:r>
        <w:t>game</w:t>
      </w:r>
      <w:proofErr w:type="spellEnd"/>
      <w:r>
        <w:t xml:space="preserve">, ma partie consiste à créer un système permettant : </w:t>
      </w:r>
    </w:p>
    <w:p w14:paraId="27757DAD" w14:textId="1DBA83F6" w:rsidR="00EF5AD5" w:rsidRDefault="006702A1" w:rsidP="00C74C3E">
      <w:pPr>
        <w:pStyle w:val="Paragraphedeliste"/>
        <w:numPr>
          <w:ilvl w:val="1"/>
          <w:numId w:val="2"/>
        </w:numPr>
        <w:spacing w:line="276" w:lineRule="auto"/>
      </w:pPr>
      <w:r>
        <w:t>La détections des « médaillons ».</w:t>
      </w:r>
    </w:p>
    <w:p w14:paraId="17652DC4" w14:textId="3CC5ACCC" w:rsidR="006702A1" w:rsidRDefault="006702A1" w:rsidP="00C74C3E">
      <w:pPr>
        <w:pStyle w:val="Paragraphedeliste"/>
        <w:numPr>
          <w:ilvl w:val="1"/>
          <w:numId w:val="2"/>
        </w:numPr>
        <w:spacing w:line="276" w:lineRule="auto"/>
      </w:pPr>
      <w:r>
        <w:t>L’allumage des différentes LED.</w:t>
      </w:r>
    </w:p>
    <w:p w14:paraId="0682D4C5" w14:textId="6C2E31C0" w:rsidR="006702A1" w:rsidRDefault="00590AAF" w:rsidP="00C74C3E">
      <w:pPr>
        <w:pStyle w:val="Paragraphedeliste"/>
        <w:numPr>
          <w:ilvl w:val="1"/>
          <w:numId w:val="2"/>
        </w:numPr>
        <w:spacing w:line="276" w:lineRule="auto"/>
      </w:pPr>
      <w:r>
        <w:t>L’ouverture de la porte.</w:t>
      </w:r>
    </w:p>
    <w:p w14:paraId="433792F4" w14:textId="066AE22B" w:rsidR="00590AAF" w:rsidRDefault="00590AAF" w:rsidP="00C74C3E">
      <w:pPr>
        <w:pStyle w:val="Paragraphedeliste"/>
        <w:numPr>
          <w:ilvl w:val="1"/>
          <w:numId w:val="2"/>
        </w:numPr>
        <w:spacing w:line="276" w:lineRule="auto"/>
      </w:pPr>
      <w:r>
        <w:t xml:space="preserve">La communication entre </w:t>
      </w:r>
      <w:r w:rsidR="00C5418C">
        <w:t>système « médaillons » et l’application de supervision</w:t>
      </w:r>
    </w:p>
    <w:p w14:paraId="2084E4C9" w14:textId="4A7A9BDB" w:rsidR="00926214" w:rsidRPr="00926214" w:rsidRDefault="00C5418C" w:rsidP="00C74C3E">
      <w:pPr>
        <w:spacing w:line="276" w:lineRule="auto"/>
      </w:pPr>
      <w:r w:rsidRPr="00C5418C">
        <w:t xml:space="preserve">Le langage python est utilisé avec différentes librairies, comme </w:t>
      </w:r>
      <w:r w:rsidR="004F333F">
        <w:t>« </w:t>
      </w:r>
      <w:r>
        <w:t>pi-RC522</w:t>
      </w:r>
      <w:r w:rsidR="004F333F">
        <w:t> »</w:t>
      </w:r>
      <w:r w:rsidRPr="00C5418C">
        <w:t xml:space="preserve"> qui permet </w:t>
      </w:r>
      <w:r>
        <w:t>la gestion des lecteurs RFID</w:t>
      </w:r>
      <w:r w:rsidRPr="00C5418C">
        <w:t xml:space="preserve">, </w:t>
      </w:r>
      <w:r w:rsidR="004F333F">
        <w:t xml:space="preserve">« socket » qui permet l’utilisation des services </w:t>
      </w:r>
      <w:r w:rsidR="003B2780">
        <w:t>socket. Comme IDE j’ai choisi « </w:t>
      </w:r>
      <w:proofErr w:type="spellStart"/>
      <w:r w:rsidR="003B2780">
        <w:t>Thonny</w:t>
      </w:r>
      <w:proofErr w:type="spellEnd"/>
      <w:r w:rsidR="003B2780">
        <w:t> » car très simple d’utilisation, ce choix m’était libre.</w:t>
      </w:r>
    </w:p>
    <w:p w14:paraId="7FE4924D" w14:textId="427B2AC3" w:rsidR="003C35BB" w:rsidRPr="005469B0" w:rsidRDefault="003C35BB" w:rsidP="00C74C3E">
      <w:pPr>
        <w:spacing w:line="276" w:lineRule="auto"/>
      </w:pPr>
      <w:r w:rsidRPr="003C35BB">
        <w:lastRenderedPageBreak/>
        <w:t>Le système doit être développé sur une carte Raspberry</w:t>
      </w:r>
      <w:r>
        <w:t xml:space="preserve"> sous Raspbian. Le contrôle</w:t>
      </w:r>
      <w:r w:rsidR="009A3BCB">
        <w:t xml:space="preserve"> du superviseur</w:t>
      </w:r>
      <w:r>
        <w:t xml:space="preserve"> de cette dernière sera possible via l’application « </w:t>
      </w:r>
      <w:proofErr w:type="spellStart"/>
      <w:r>
        <w:t>Anydesk</w:t>
      </w:r>
      <w:proofErr w:type="spellEnd"/>
      <w:r>
        <w:t> »</w:t>
      </w:r>
      <w:r w:rsidR="00103CDF">
        <w:t xml:space="preserve"> qui est compatible avec les deux environnement, Raspbian et Windows.</w:t>
      </w:r>
      <w:r>
        <w:t xml:space="preserve"> </w:t>
      </w:r>
      <w:r w:rsidR="00103CDF">
        <w:t>Elle permet le contrôle à distance via un protocole TCP.</w:t>
      </w:r>
    </w:p>
    <w:p w14:paraId="224E01A5" w14:textId="77777777" w:rsidR="003F2C26" w:rsidRDefault="003F2C26" w:rsidP="00C74C3E">
      <w:pPr>
        <w:spacing w:line="276" w:lineRule="auto"/>
      </w:pPr>
    </w:p>
    <w:p w14:paraId="4BA83663" w14:textId="1A9E471E" w:rsidR="00DE5483" w:rsidRPr="00DE5483" w:rsidRDefault="00176FC7" w:rsidP="00C74C3E">
      <w:pPr>
        <w:pStyle w:val="Titre2"/>
        <w:spacing w:line="276" w:lineRule="auto"/>
      </w:pPr>
      <w:bookmarkStart w:id="3" w:name="_Toc40460450"/>
      <w:r>
        <w:t>Communication entre les différents éléments</w:t>
      </w:r>
      <w:bookmarkEnd w:id="3"/>
      <w:r>
        <w:t xml:space="preserve"> </w:t>
      </w:r>
    </w:p>
    <w:p w14:paraId="6CF5AB5B" w14:textId="4C8F07F5" w:rsidR="002D0D27" w:rsidRPr="002D0D27" w:rsidRDefault="002D0D27" w:rsidP="00C74C3E">
      <w:pPr>
        <w:spacing w:line="276" w:lineRule="auto"/>
        <w:ind w:left="426"/>
        <w:rPr>
          <w:i/>
          <w:iCs/>
          <w:color w:val="2F5496" w:themeColor="accent1" w:themeShade="BF"/>
          <w:szCs w:val="24"/>
        </w:rPr>
      </w:pPr>
      <w:r w:rsidRPr="002D0D27">
        <w:rPr>
          <w:i/>
          <w:iCs/>
          <w:color w:val="2F5496" w:themeColor="accent1" w:themeShade="BF"/>
          <w:szCs w:val="24"/>
        </w:rPr>
        <w:t>Synoptique</w:t>
      </w:r>
    </w:p>
    <w:p w14:paraId="2797A955" w14:textId="1504BB53" w:rsidR="00636027" w:rsidRDefault="004562FF" w:rsidP="00603CFF">
      <w:pPr>
        <w:spacing w:line="276" w:lineRule="auto"/>
        <w:jc w:val="center"/>
      </w:pPr>
      <w:r>
        <w:rPr>
          <w:noProof/>
        </w:rPr>
        <w:drawing>
          <wp:inline distT="0" distB="0" distL="0" distR="0" wp14:anchorId="4FE089C1" wp14:editId="43089FE3">
            <wp:extent cx="5324475" cy="6282858"/>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907" cy="6685746"/>
                    </a:xfrm>
                    <a:prstGeom prst="rect">
                      <a:avLst/>
                    </a:prstGeom>
                    <a:noFill/>
                    <a:ln>
                      <a:noFill/>
                    </a:ln>
                  </pic:spPr>
                </pic:pic>
              </a:graphicData>
            </a:graphic>
          </wp:inline>
        </w:drawing>
      </w:r>
    </w:p>
    <w:p w14:paraId="3DA3E0D0" w14:textId="27AAC8AE" w:rsidR="00384B2B" w:rsidRDefault="00DE5483" w:rsidP="00C74C3E">
      <w:pPr>
        <w:spacing w:line="276" w:lineRule="auto"/>
      </w:pPr>
      <w:r>
        <w:t>L’ordinateur de supervision, le routeur wifi ainsi que Raspberry sont adressés en IP statiques.</w:t>
      </w:r>
    </w:p>
    <w:p w14:paraId="5DE17282" w14:textId="7431B6C1" w:rsidR="00444912" w:rsidRDefault="00444912" w:rsidP="00444912">
      <w:pPr>
        <w:pStyle w:val="Titre2"/>
      </w:pPr>
      <w:bookmarkStart w:id="4" w:name="_Toc40460451"/>
      <w:r>
        <w:lastRenderedPageBreak/>
        <w:t>Câblage</w:t>
      </w:r>
      <w:r w:rsidR="00AD734E">
        <w:t xml:space="preserve"> et choix des PIN</w:t>
      </w:r>
      <w:bookmarkEnd w:id="4"/>
    </w:p>
    <w:p w14:paraId="6F127513" w14:textId="32225FBA" w:rsidR="00444912" w:rsidRDefault="00444912" w:rsidP="00444912"/>
    <w:p w14:paraId="6BBF25EE" w14:textId="0B1656FA" w:rsidR="00444912" w:rsidRDefault="00444912" w:rsidP="00444912">
      <w:r>
        <w:t xml:space="preserve">Cette partie du projet </w:t>
      </w:r>
      <w:r w:rsidR="00AD734E">
        <w:t>a</w:t>
      </w:r>
      <w:r>
        <w:t xml:space="preserve"> </w:t>
      </w:r>
      <w:r w:rsidR="00AD734E">
        <w:t>demandé</w:t>
      </w:r>
      <w:r>
        <w:t xml:space="preserve"> une recherche sur le </w:t>
      </w:r>
      <w:r w:rsidR="00AD734E">
        <w:t>câblage</w:t>
      </w:r>
      <w:r>
        <w:t xml:space="preserve"> </w:t>
      </w:r>
      <w:r w:rsidR="00AD734E">
        <w:t xml:space="preserve">nécessaire </w:t>
      </w:r>
    </w:p>
    <w:p w14:paraId="3A735081" w14:textId="77777777" w:rsidR="00444912" w:rsidRPr="00444912" w:rsidRDefault="00444912" w:rsidP="00444912"/>
    <w:p w14:paraId="3D648F18" w14:textId="42C73EFE" w:rsidR="00DE5483" w:rsidRDefault="00DE5483" w:rsidP="00C74C3E">
      <w:pPr>
        <w:pStyle w:val="Titre2"/>
        <w:spacing w:line="276" w:lineRule="auto"/>
      </w:pPr>
      <w:bookmarkStart w:id="5" w:name="_Toc40460452"/>
      <w:r>
        <w:t>Communication</w:t>
      </w:r>
      <w:bookmarkEnd w:id="5"/>
    </w:p>
    <w:p w14:paraId="4C3CAF9C" w14:textId="77777777" w:rsidR="00A81F46" w:rsidRPr="00A81F46" w:rsidRDefault="00A81F46" w:rsidP="00C74C3E">
      <w:pPr>
        <w:spacing w:line="276" w:lineRule="auto"/>
      </w:pPr>
    </w:p>
    <w:p w14:paraId="197D8796" w14:textId="5566D9C0" w:rsidR="00DE5483" w:rsidRDefault="00151868" w:rsidP="00C74C3E">
      <w:pPr>
        <w:spacing w:line="276" w:lineRule="auto"/>
      </w:pPr>
      <w:r>
        <w:t xml:space="preserve">Le bus SPI (Serial </w:t>
      </w:r>
      <w:proofErr w:type="spellStart"/>
      <w:r>
        <w:t>Peripheral</w:t>
      </w:r>
      <w:proofErr w:type="spellEnd"/>
      <w:r>
        <w:t xml:space="preserve"> Interface) est un bus de données série synchrone en full-duplex. Il fonctionne sous un schéma maître-</w:t>
      </w:r>
      <w:r w:rsidR="007D369A">
        <w:t>esclave</w:t>
      </w:r>
      <w:r>
        <w:t>. Dans ce cas le maître est la Raspberry et les esclave</w:t>
      </w:r>
      <w:r w:rsidR="00FD189B">
        <w:t>s</w:t>
      </w:r>
      <w:r>
        <w:t xml:space="preserve"> </w:t>
      </w:r>
      <w:r w:rsidR="00F05D83">
        <w:t>sont</w:t>
      </w:r>
      <w:r>
        <w:t xml:space="preserve"> les lecteurs RFID rc-522</w:t>
      </w:r>
      <w:r w:rsidR="00FD189B">
        <w:t xml:space="preserve">. </w:t>
      </w:r>
    </w:p>
    <w:p w14:paraId="59B81DED" w14:textId="61EBACCF" w:rsidR="005B1F7B" w:rsidRDefault="00FB1B5A" w:rsidP="00C74C3E">
      <w:pPr>
        <w:spacing w:line="276" w:lineRule="auto"/>
      </w:pPr>
      <w:r>
        <w:t xml:space="preserve">Ce modèle possède </w:t>
      </w:r>
      <w:r w:rsidR="000B714D">
        <w:t>8</w:t>
      </w:r>
      <w:r>
        <w:t xml:space="preserve"> interfaces dont </w:t>
      </w:r>
      <w:r w:rsidR="0050556E">
        <w:t>4</w:t>
      </w:r>
      <w:r w:rsidR="005B1F7B">
        <w:t xml:space="preserve"> qui sont dédiés</w:t>
      </w:r>
      <w:r>
        <w:t xml:space="preserve"> </w:t>
      </w:r>
      <w:r w:rsidR="00902D97">
        <w:t>au bus SPI</w:t>
      </w:r>
      <w:r w:rsidR="005B1F7B">
        <w:t> :</w:t>
      </w:r>
    </w:p>
    <w:p w14:paraId="44616A40" w14:textId="718C79DD" w:rsidR="005B1F7B" w:rsidRDefault="005B1F7B" w:rsidP="00C74C3E">
      <w:pPr>
        <w:pStyle w:val="Paragraphedeliste"/>
        <w:numPr>
          <w:ilvl w:val="0"/>
          <w:numId w:val="12"/>
        </w:numPr>
        <w:spacing w:line="276" w:lineRule="auto"/>
      </w:pPr>
      <w:r>
        <w:t>SCK – Consacrer à l’horloge et gé</w:t>
      </w:r>
      <w:r w:rsidR="0050556E">
        <w:t>né</w:t>
      </w:r>
      <w:r>
        <w:t>r</w:t>
      </w:r>
      <w:r w:rsidR="0050556E">
        <w:t>é</w:t>
      </w:r>
      <w:r>
        <w:t xml:space="preserve"> par le maître</w:t>
      </w:r>
      <w:r w:rsidR="00BE73AD">
        <w:t>.</w:t>
      </w:r>
    </w:p>
    <w:p w14:paraId="70E8A3E6" w14:textId="23D1DFD1" w:rsidR="00FB1B5A" w:rsidRDefault="005B1F7B" w:rsidP="00C74C3E">
      <w:pPr>
        <w:pStyle w:val="Paragraphedeliste"/>
        <w:numPr>
          <w:ilvl w:val="0"/>
          <w:numId w:val="12"/>
        </w:numPr>
        <w:spacing w:line="276" w:lineRule="auto"/>
      </w:pPr>
      <w:r>
        <w:t>MOSI – M</w:t>
      </w:r>
      <w:r w:rsidR="00C944EA">
        <w:t>aster</w:t>
      </w:r>
      <w:r>
        <w:t xml:space="preserve"> Output</w:t>
      </w:r>
      <w:r w:rsidR="000B714D">
        <w:t>,</w:t>
      </w:r>
      <w:r>
        <w:t xml:space="preserve"> Slave Input </w:t>
      </w:r>
      <w:r w:rsidR="0050556E">
        <w:t>(généré par le maître)</w:t>
      </w:r>
      <w:r w:rsidR="00BE73AD">
        <w:t>.</w:t>
      </w:r>
    </w:p>
    <w:p w14:paraId="11916811" w14:textId="7FDE78C1" w:rsidR="005B1F7B" w:rsidRPr="00DE5483" w:rsidRDefault="005B1F7B" w:rsidP="00C74C3E">
      <w:pPr>
        <w:pStyle w:val="Paragraphedeliste"/>
        <w:numPr>
          <w:ilvl w:val="0"/>
          <w:numId w:val="12"/>
        </w:numPr>
        <w:spacing w:line="276" w:lineRule="auto"/>
      </w:pPr>
      <w:r>
        <w:t>MISO –</w:t>
      </w:r>
      <w:r w:rsidR="000B714D">
        <w:t xml:space="preserve"> Ma</w:t>
      </w:r>
      <w:r w:rsidR="00C944EA">
        <w:t>ster</w:t>
      </w:r>
      <w:r w:rsidR="000B714D">
        <w:t xml:space="preserve"> Input, Slave Output</w:t>
      </w:r>
      <w:r w:rsidR="0050556E">
        <w:t xml:space="preserve"> (généré par l’esclave)</w:t>
      </w:r>
      <w:r w:rsidR="00BE73AD">
        <w:t>.</w:t>
      </w:r>
    </w:p>
    <w:p w14:paraId="07D1AAC8" w14:textId="6298ABC3" w:rsidR="005B1F7B" w:rsidRDefault="005B1F7B" w:rsidP="00C74C3E">
      <w:pPr>
        <w:pStyle w:val="Paragraphedeliste"/>
        <w:numPr>
          <w:ilvl w:val="0"/>
          <w:numId w:val="12"/>
        </w:numPr>
        <w:spacing w:line="276" w:lineRule="auto"/>
      </w:pPr>
      <w:r>
        <w:t>NSS –</w:t>
      </w:r>
      <w:r w:rsidR="000B714D">
        <w:t xml:space="preserve"> La sélection de l’esclave </w:t>
      </w:r>
      <w:r w:rsidR="0050556E">
        <w:t>(généré par l’esclave)</w:t>
      </w:r>
      <w:r w:rsidR="00BE73AD">
        <w:t>.</w:t>
      </w:r>
    </w:p>
    <w:p w14:paraId="6D74F364" w14:textId="43BBCE8F" w:rsidR="0050556E" w:rsidRDefault="0050556E" w:rsidP="00C74C3E">
      <w:pPr>
        <w:spacing w:line="276" w:lineRule="auto"/>
      </w:pPr>
      <w:r>
        <w:t>Les 4 interfaces restante sont :</w:t>
      </w:r>
    </w:p>
    <w:p w14:paraId="16F01433" w14:textId="4B4B2908" w:rsidR="0050556E" w:rsidRDefault="00BE73AD" w:rsidP="00C74C3E">
      <w:pPr>
        <w:pStyle w:val="Paragraphedeliste"/>
        <w:numPr>
          <w:ilvl w:val="0"/>
          <w:numId w:val="12"/>
        </w:numPr>
        <w:spacing w:line="276" w:lineRule="auto"/>
      </w:pPr>
      <w:r>
        <w:t>VCC</w:t>
      </w:r>
      <w:r w:rsidR="0050556E">
        <w:t xml:space="preserve"> –</w:t>
      </w:r>
      <w:r>
        <w:t xml:space="preserve"> Alimente le module </w:t>
      </w:r>
      <w:r w:rsidR="00516682">
        <w:t xml:space="preserve">avec un voltage de 3,3 Volt. </w:t>
      </w:r>
    </w:p>
    <w:p w14:paraId="0DBAD188" w14:textId="16024430" w:rsidR="00BE73AD" w:rsidRDefault="00BE73AD" w:rsidP="00C74C3E">
      <w:pPr>
        <w:pStyle w:val="Paragraphedeliste"/>
        <w:numPr>
          <w:ilvl w:val="0"/>
          <w:numId w:val="12"/>
        </w:numPr>
        <w:spacing w:line="276" w:lineRule="auto"/>
      </w:pPr>
      <w:r>
        <w:t>GND – La terre.</w:t>
      </w:r>
    </w:p>
    <w:p w14:paraId="6745D9E3" w14:textId="6FFEB1F0" w:rsidR="00BE73AD" w:rsidRDefault="00BE73AD" w:rsidP="00C74C3E">
      <w:pPr>
        <w:pStyle w:val="Paragraphedeliste"/>
        <w:numPr>
          <w:ilvl w:val="0"/>
          <w:numId w:val="12"/>
        </w:numPr>
        <w:spacing w:line="276" w:lineRule="auto"/>
      </w:pPr>
      <w:r>
        <w:t>RST – Permet la réinitialisation et la mise hors tension du module.</w:t>
      </w:r>
    </w:p>
    <w:p w14:paraId="7C527435" w14:textId="6C511516" w:rsidR="00B51361" w:rsidRDefault="00BE73AD" w:rsidP="00C74C3E">
      <w:pPr>
        <w:pStyle w:val="Paragraphedeliste"/>
        <w:numPr>
          <w:ilvl w:val="0"/>
          <w:numId w:val="12"/>
        </w:numPr>
        <w:spacing w:line="276" w:lineRule="auto"/>
      </w:pPr>
      <w:r>
        <w:t>IRQ – Permet une interruption, cela alerte le module quand un ta</w:t>
      </w:r>
      <w:r w:rsidR="00516682">
        <w:t>g RFID se trouve à proximité</w:t>
      </w:r>
    </w:p>
    <w:p w14:paraId="7DA2DAE9" w14:textId="77777777" w:rsidR="00B51361" w:rsidRDefault="00B51361" w:rsidP="00C74C3E">
      <w:pPr>
        <w:spacing w:line="276" w:lineRule="auto"/>
      </w:pPr>
    </w:p>
    <w:p w14:paraId="660BCD3A" w14:textId="11BE3F5A" w:rsidR="00C944EA" w:rsidRDefault="00C944EA" w:rsidP="00C74C3E">
      <w:pPr>
        <w:pStyle w:val="Titre2"/>
        <w:spacing w:line="276" w:lineRule="auto"/>
      </w:pPr>
      <w:bookmarkStart w:id="6" w:name="_Toc40460453"/>
      <w:r>
        <w:t>Chronogrammes</w:t>
      </w:r>
      <w:bookmarkEnd w:id="6"/>
    </w:p>
    <w:p w14:paraId="5631033D" w14:textId="31561BBE" w:rsidR="00C944EA" w:rsidRDefault="00C944EA" w:rsidP="00C74C3E">
      <w:pPr>
        <w:spacing w:line="276" w:lineRule="auto"/>
      </w:pPr>
    </w:p>
    <w:p w14:paraId="4F732708" w14:textId="452E5BF2" w:rsidR="00C944EA" w:rsidRPr="00C944EA" w:rsidRDefault="00C944EA" w:rsidP="00C74C3E">
      <w:pPr>
        <w:spacing w:line="276" w:lineRule="auto"/>
      </w:pPr>
      <w:r>
        <w:t xml:space="preserve">Dans </w:t>
      </w:r>
      <w:r w:rsidR="00CB30C4">
        <w:t>le</w:t>
      </w:r>
      <w:r>
        <w:t xml:space="preserve"> premier chronogramme </w:t>
      </w:r>
      <w:r w:rsidR="00665DC2">
        <w:t>on voi</w:t>
      </w:r>
      <w:r w:rsidR="00DA64F6">
        <w:t>t</w:t>
      </w:r>
      <w:r w:rsidR="0062206B">
        <w:t xml:space="preserve"> </w:t>
      </w:r>
      <w:r w:rsidR="00665DC2">
        <w:t xml:space="preserve">que </w:t>
      </w:r>
      <w:r w:rsidR="00CB30C4">
        <w:t>quand un badge passe à proximité</w:t>
      </w:r>
      <w:r w:rsidR="00C36B98">
        <w:t xml:space="preserve"> donc quand l’IRQ signal le passage d’un tag RFID.</w:t>
      </w:r>
      <w:r w:rsidR="004E2072">
        <w:t xml:space="preserve"> La première transaction qui se passe avant le signal de l’IRQ</w:t>
      </w:r>
      <w:r w:rsidR="00A05244">
        <w:t>, c’est l’octet (8 bites) de commande. Dans la second transaction</w:t>
      </w:r>
      <w:r w:rsidR="00CB30C4">
        <w:t xml:space="preserve"> 24 bits son transmis, les 16 derniers bits transmis </w:t>
      </w:r>
      <w:r w:rsidR="008F5F8C">
        <w:t>sont</w:t>
      </w:r>
      <w:r w:rsidR="00766A04">
        <w:t xml:space="preserve"> l’UID (User Identifier) qui est propre à chaque taf RFID.</w:t>
      </w:r>
      <w:r w:rsidR="004E2072">
        <w:t xml:space="preserve"> </w:t>
      </w:r>
    </w:p>
    <w:p w14:paraId="14414C92" w14:textId="77777777" w:rsidR="002C10A6" w:rsidRDefault="002C10A6" w:rsidP="00C74C3E">
      <w:pPr>
        <w:keepNext/>
        <w:spacing w:line="276" w:lineRule="auto"/>
      </w:pPr>
      <w:r>
        <w:rPr>
          <w:noProof/>
        </w:rPr>
        <w:lastRenderedPageBreak/>
        <w:drawing>
          <wp:inline distT="0" distB="0" distL="0" distR="0" wp14:anchorId="31676831" wp14:editId="47C8C615">
            <wp:extent cx="6184900" cy="1327150"/>
            <wp:effectExtent l="0" t="0" r="635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20533"/>
                    <a:stretch/>
                  </pic:blipFill>
                  <pic:spPr bwMode="auto">
                    <a:xfrm>
                      <a:off x="0" y="0"/>
                      <a:ext cx="6184900" cy="1327150"/>
                    </a:xfrm>
                    <a:prstGeom prst="rect">
                      <a:avLst/>
                    </a:prstGeom>
                    <a:noFill/>
                    <a:ln>
                      <a:noFill/>
                    </a:ln>
                    <a:extLst>
                      <a:ext uri="{53640926-AAD7-44D8-BBD7-CCE9431645EC}">
                        <a14:shadowObscured xmlns:a14="http://schemas.microsoft.com/office/drawing/2010/main"/>
                      </a:ext>
                    </a:extLst>
                  </pic:spPr>
                </pic:pic>
              </a:graphicData>
            </a:graphic>
          </wp:inline>
        </w:drawing>
      </w:r>
    </w:p>
    <w:p w14:paraId="2AE5A563" w14:textId="6F14FB8F" w:rsidR="002C10A6" w:rsidRDefault="002C10A6" w:rsidP="00C74C3E">
      <w:pPr>
        <w:pStyle w:val="Lgende"/>
        <w:spacing w:line="276" w:lineRule="auto"/>
        <w:rPr>
          <w:noProof/>
        </w:rPr>
      </w:pPr>
      <w:r>
        <w:t xml:space="preserve">Chronogramme </w:t>
      </w:r>
      <w:r w:rsidR="00201C40">
        <w:fldChar w:fldCharType="begin"/>
      </w:r>
      <w:r w:rsidR="00201C40">
        <w:instrText xml:space="preserve"> SEQ Chronogramme \* ARABIC </w:instrText>
      </w:r>
      <w:r w:rsidR="00201C40">
        <w:fldChar w:fldCharType="separate"/>
      </w:r>
      <w:r w:rsidR="007D369A">
        <w:rPr>
          <w:noProof/>
        </w:rPr>
        <w:t>1</w:t>
      </w:r>
      <w:r w:rsidR="00201C40">
        <w:rPr>
          <w:noProof/>
        </w:rPr>
        <w:fldChar w:fldCharType="end"/>
      </w:r>
    </w:p>
    <w:p w14:paraId="78DABB4D" w14:textId="7A50604C" w:rsidR="004E2072" w:rsidRDefault="004E2072" w:rsidP="00C74C3E">
      <w:pPr>
        <w:spacing w:line="276" w:lineRule="auto"/>
      </w:pPr>
    </w:p>
    <w:p w14:paraId="4B4F37E3" w14:textId="1AEB0F91" w:rsidR="002C10A6" w:rsidRDefault="004E2072" w:rsidP="00C74C3E">
      <w:pPr>
        <w:spacing w:line="276" w:lineRule="auto"/>
      </w:pPr>
      <w:r>
        <w:t xml:space="preserve">Dans le second chronogramme </w:t>
      </w:r>
      <w:r w:rsidR="007D369A">
        <w:t xml:space="preserve">on voit comment se passe </w:t>
      </w:r>
      <w:r w:rsidR="008853E9">
        <w:t>la</w:t>
      </w:r>
      <w:r w:rsidR="007D369A">
        <w:t xml:space="preserve"> transaction d’</w:t>
      </w:r>
      <w:r w:rsidR="008853E9">
        <w:t>un octet, le bite de poids fort (MSB) est transmis en premier</w:t>
      </w:r>
      <w:r w:rsidR="00B51361">
        <w:t>.</w:t>
      </w:r>
    </w:p>
    <w:p w14:paraId="4254477D" w14:textId="77777777" w:rsidR="007D369A" w:rsidRDefault="00A05244" w:rsidP="00C74C3E">
      <w:pPr>
        <w:keepNext/>
        <w:spacing w:line="276" w:lineRule="auto"/>
      </w:pPr>
      <w:r>
        <w:rPr>
          <w:noProof/>
        </w:rPr>
        <w:drawing>
          <wp:inline distT="0" distB="0" distL="0" distR="0" wp14:anchorId="6A64F29F" wp14:editId="06EBC370">
            <wp:extent cx="6181955" cy="981075"/>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1135"/>
                    <a:stretch/>
                  </pic:blipFill>
                  <pic:spPr bwMode="auto">
                    <a:xfrm>
                      <a:off x="0" y="0"/>
                      <a:ext cx="6220500" cy="987192"/>
                    </a:xfrm>
                    <a:prstGeom prst="rect">
                      <a:avLst/>
                    </a:prstGeom>
                    <a:noFill/>
                    <a:ln>
                      <a:noFill/>
                    </a:ln>
                    <a:extLst>
                      <a:ext uri="{53640926-AAD7-44D8-BBD7-CCE9431645EC}">
                        <a14:shadowObscured xmlns:a14="http://schemas.microsoft.com/office/drawing/2010/main"/>
                      </a:ext>
                    </a:extLst>
                  </pic:spPr>
                </pic:pic>
              </a:graphicData>
            </a:graphic>
          </wp:inline>
        </w:drawing>
      </w:r>
    </w:p>
    <w:p w14:paraId="44548FC1" w14:textId="66FB16EB" w:rsidR="00A05244" w:rsidRDefault="007D369A" w:rsidP="00C74C3E">
      <w:pPr>
        <w:pStyle w:val="Lgende"/>
        <w:spacing w:line="276" w:lineRule="auto"/>
      </w:pPr>
      <w:r>
        <w:t xml:space="preserve">Chronogramme </w:t>
      </w:r>
      <w:r w:rsidR="00201C40">
        <w:fldChar w:fldCharType="begin"/>
      </w:r>
      <w:r w:rsidR="00201C40">
        <w:instrText xml:space="preserve"> SEQ Chronogramme \* ARABIC </w:instrText>
      </w:r>
      <w:r w:rsidR="00201C40">
        <w:fldChar w:fldCharType="separate"/>
      </w:r>
      <w:r>
        <w:rPr>
          <w:noProof/>
        </w:rPr>
        <w:t>2</w:t>
      </w:r>
      <w:r w:rsidR="00201C40">
        <w:rPr>
          <w:noProof/>
        </w:rPr>
        <w:fldChar w:fldCharType="end"/>
      </w:r>
    </w:p>
    <w:p w14:paraId="49AB19B3" w14:textId="4405CA2F" w:rsidR="00B51361" w:rsidRDefault="00B51361" w:rsidP="00C74C3E">
      <w:pPr>
        <w:spacing w:line="276" w:lineRule="auto"/>
      </w:pPr>
    </w:p>
    <w:p w14:paraId="2D2A44F7" w14:textId="6CB8DD7B" w:rsidR="00B51361" w:rsidRDefault="00B51361" w:rsidP="00C74C3E">
      <w:pPr>
        <w:pStyle w:val="Titre2"/>
        <w:spacing w:line="276" w:lineRule="auto"/>
      </w:pPr>
      <w:bookmarkStart w:id="7" w:name="_Toc40460454"/>
      <w:r>
        <w:t>Système socket</w:t>
      </w:r>
      <w:bookmarkEnd w:id="7"/>
    </w:p>
    <w:p w14:paraId="73EC020C" w14:textId="40177780" w:rsidR="00CF58C9" w:rsidRDefault="00CF58C9" w:rsidP="00C74C3E">
      <w:pPr>
        <w:spacing w:line="276" w:lineRule="auto"/>
      </w:pPr>
    </w:p>
    <w:p w14:paraId="5F504E21" w14:textId="6EB2DDE6" w:rsidR="00CF58C9" w:rsidRDefault="00CF58C9" w:rsidP="00C74C3E">
      <w:pPr>
        <w:spacing w:line="276" w:lineRule="auto"/>
      </w:pPr>
      <w:r>
        <w:t>Pour envoyer l’ordre de fin partie un système de</w:t>
      </w:r>
      <w:r w:rsidR="00FF6011">
        <w:t xml:space="preserve"> socket a été choisi avec comme « client » l’application du sous-système médaillons et comme serveur l’application de supervision. Ainsi le serveur sera en « écoute » </w:t>
      </w:r>
      <w:r w:rsidR="00523793">
        <w:t xml:space="preserve">en attendant que le client envoie un message qui confirmera la réussite de l’équipe qui participera à la session de jeu de l’escape </w:t>
      </w:r>
      <w:proofErr w:type="spellStart"/>
      <w:r w:rsidR="00523793">
        <w:t>game</w:t>
      </w:r>
      <w:proofErr w:type="spellEnd"/>
      <w:r w:rsidR="00523793">
        <w:t>.</w:t>
      </w:r>
    </w:p>
    <w:p w14:paraId="11D10172" w14:textId="6D68555C" w:rsidR="008B3C4C" w:rsidRDefault="008B3C4C" w:rsidP="00C74C3E">
      <w:pPr>
        <w:spacing w:line="276" w:lineRule="auto"/>
      </w:pPr>
      <w:r>
        <w:t xml:space="preserve">Pour ce faire les informations suivantes sont requises : </w:t>
      </w:r>
    </w:p>
    <w:p w14:paraId="569FAC0C" w14:textId="1F8DD802" w:rsidR="008B3C4C" w:rsidRDefault="008B3C4C" w:rsidP="00C74C3E">
      <w:pPr>
        <w:spacing w:line="276" w:lineRule="auto"/>
      </w:pPr>
      <w:r>
        <w:t xml:space="preserve">Pour le client : </w:t>
      </w:r>
    </w:p>
    <w:p w14:paraId="1FA48B89" w14:textId="25E32B7C" w:rsidR="008B3C4C" w:rsidRDefault="008B3C4C" w:rsidP="00C74C3E">
      <w:pPr>
        <w:pStyle w:val="Paragraphedeliste"/>
        <w:numPr>
          <w:ilvl w:val="0"/>
          <w:numId w:val="12"/>
        </w:numPr>
        <w:spacing w:line="276" w:lineRule="auto"/>
      </w:pPr>
      <w:r>
        <w:t xml:space="preserve">Adresse IP : </w:t>
      </w:r>
      <w:r w:rsidRPr="008B3C4C">
        <w:rPr>
          <w:b/>
          <w:bCs/>
        </w:rPr>
        <w:t>192.168.1.2</w:t>
      </w:r>
      <w:r>
        <w:t xml:space="preserve"> (adresse IP l’ordinateur de supervision)</w:t>
      </w:r>
    </w:p>
    <w:p w14:paraId="17080A71" w14:textId="091B1060" w:rsidR="008B3C4C" w:rsidRDefault="008B3C4C" w:rsidP="00C74C3E">
      <w:pPr>
        <w:pStyle w:val="Paragraphedeliste"/>
        <w:numPr>
          <w:ilvl w:val="0"/>
          <w:numId w:val="12"/>
        </w:numPr>
        <w:spacing w:line="276" w:lineRule="auto"/>
      </w:pPr>
      <w:r>
        <w:t>Port</w:t>
      </w:r>
      <w:r w:rsidR="0002565F">
        <w:t xml:space="preserve"> : </w:t>
      </w:r>
      <w:r w:rsidR="00CE5F21" w:rsidRPr="00F5272E">
        <w:rPr>
          <w:b/>
          <w:bCs/>
        </w:rPr>
        <w:t>8888</w:t>
      </w:r>
    </w:p>
    <w:p w14:paraId="7685C82D" w14:textId="4879F882" w:rsidR="0002565F" w:rsidRDefault="0002565F" w:rsidP="00C74C3E">
      <w:pPr>
        <w:spacing w:line="276" w:lineRule="auto"/>
      </w:pPr>
      <w:r>
        <w:t xml:space="preserve">Pour le serveur : </w:t>
      </w:r>
    </w:p>
    <w:p w14:paraId="4E769C00" w14:textId="32BD12DD" w:rsidR="0002565F" w:rsidRDefault="0002565F" w:rsidP="00C74C3E">
      <w:pPr>
        <w:pStyle w:val="Paragraphedeliste"/>
        <w:numPr>
          <w:ilvl w:val="0"/>
          <w:numId w:val="12"/>
        </w:numPr>
        <w:spacing w:line="276" w:lineRule="auto"/>
      </w:pPr>
      <w:r>
        <w:t xml:space="preserve">Adresse IP : </w:t>
      </w:r>
      <w:r w:rsidRPr="008B3C4C">
        <w:rPr>
          <w:b/>
          <w:bCs/>
        </w:rPr>
        <w:t>192.168.1.</w:t>
      </w:r>
      <w:r>
        <w:rPr>
          <w:b/>
          <w:bCs/>
        </w:rPr>
        <w:t>5</w:t>
      </w:r>
      <w:r>
        <w:t xml:space="preserve"> (adresse IP de la Raspberry)</w:t>
      </w:r>
    </w:p>
    <w:p w14:paraId="4F759EAC" w14:textId="223F3BDB" w:rsidR="00CE5F21" w:rsidRDefault="0002565F" w:rsidP="00C74C3E">
      <w:pPr>
        <w:pStyle w:val="Paragraphedeliste"/>
        <w:numPr>
          <w:ilvl w:val="0"/>
          <w:numId w:val="12"/>
        </w:numPr>
        <w:spacing w:line="276" w:lineRule="auto"/>
      </w:pPr>
      <w:r>
        <w:t xml:space="preserve">Port : </w:t>
      </w:r>
      <w:r w:rsidR="00CE5F21" w:rsidRPr="00F5272E">
        <w:rPr>
          <w:b/>
          <w:bCs/>
        </w:rPr>
        <w:t>8888</w:t>
      </w:r>
    </w:p>
    <w:p w14:paraId="6EE7FC59" w14:textId="77777777" w:rsidR="00CE5F21" w:rsidRDefault="00CE5F21" w:rsidP="00C74C3E">
      <w:pPr>
        <w:spacing w:line="276" w:lineRule="auto"/>
        <w:ind w:left="360"/>
      </w:pPr>
    </w:p>
    <w:p w14:paraId="244FA578" w14:textId="3F279199" w:rsidR="0002565F" w:rsidRDefault="0002565F" w:rsidP="00C74C3E">
      <w:pPr>
        <w:pStyle w:val="Titre2"/>
        <w:spacing w:line="276" w:lineRule="auto"/>
      </w:pPr>
      <w:bookmarkStart w:id="8" w:name="_Toc40460455"/>
      <w:r>
        <w:lastRenderedPageBreak/>
        <w:t xml:space="preserve">Code du </w:t>
      </w:r>
      <w:r w:rsidR="00CE5F21">
        <w:t>client</w:t>
      </w:r>
      <w:bookmarkEnd w:id="8"/>
      <w:r w:rsidR="00CE5F21">
        <w:t xml:space="preserve"> </w:t>
      </w:r>
    </w:p>
    <w:p w14:paraId="42D5A5D0" w14:textId="77777777" w:rsidR="00A752A8" w:rsidRPr="00A752A8" w:rsidRDefault="00A752A8" w:rsidP="00C74C3E">
      <w:pPr>
        <w:spacing w:line="276" w:lineRule="auto"/>
      </w:pPr>
    </w:p>
    <w:p w14:paraId="67499217" w14:textId="72C5E33E" w:rsidR="00A76016" w:rsidRDefault="00A76016" w:rsidP="00C74C3E">
      <w:pPr>
        <w:spacing w:line="276" w:lineRule="auto"/>
      </w:pPr>
      <w:r>
        <w:t xml:space="preserve">Afin que l’application puisse </w:t>
      </w:r>
      <w:r w:rsidR="00F64889">
        <w:t>envoyer</w:t>
      </w:r>
      <w:r w:rsidR="00FD7452">
        <w:t xml:space="preserve"> l’ordre de fin de partie qui un simple message « END »</w:t>
      </w:r>
      <w:r>
        <w:t xml:space="preserve">, il </w:t>
      </w:r>
      <w:r w:rsidR="00FD7452">
        <w:t xml:space="preserve">faut </w:t>
      </w:r>
      <w:r w:rsidR="00BE03F7">
        <w:t>utiliser</w:t>
      </w:r>
      <w:r w:rsidR="00FD7452">
        <w:t xml:space="preserve"> le code suivant en python</w:t>
      </w:r>
      <w:r>
        <w:t> :</w:t>
      </w:r>
    </w:p>
    <w:p w14:paraId="700E8CAE" w14:textId="37950D74" w:rsidR="0002565F" w:rsidRDefault="0002565F" w:rsidP="00C74C3E">
      <w:pPr>
        <w:spacing w:line="276" w:lineRule="auto"/>
        <w:jc w:val="left"/>
      </w:pPr>
    </w:p>
    <w:p w14:paraId="0EED229C" w14:textId="2B3BFE3C" w:rsidR="002F4C3D" w:rsidRDefault="002F4C3D" w:rsidP="002F4C3D">
      <w:pPr>
        <w:spacing w:line="276" w:lineRule="auto"/>
        <w:jc w:val="center"/>
      </w:pPr>
      <w:r>
        <w:rPr>
          <w:noProof/>
        </w:rPr>
        <w:drawing>
          <wp:inline distT="0" distB="0" distL="0" distR="0" wp14:anchorId="0D3A36CA" wp14:editId="6DB2A78D">
            <wp:extent cx="5415311" cy="21431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961" cy="2155255"/>
                    </a:xfrm>
                    <a:prstGeom prst="rect">
                      <a:avLst/>
                    </a:prstGeom>
                    <a:noFill/>
                    <a:ln>
                      <a:noFill/>
                    </a:ln>
                  </pic:spPr>
                </pic:pic>
              </a:graphicData>
            </a:graphic>
          </wp:inline>
        </w:drawing>
      </w:r>
    </w:p>
    <w:p w14:paraId="18281C0C" w14:textId="6A531361" w:rsidR="00BE03F7" w:rsidRDefault="00FD7452" w:rsidP="00C74C3E">
      <w:pPr>
        <w:spacing w:line="276" w:lineRule="auto"/>
      </w:pPr>
      <w:r>
        <w:t xml:space="preserve">La méthode </w:t>
      </w:r>
      <w:r w:rsidRPr="00F64889">
        <w:rPr>
          <w:i/>
          <w:iCs/>
          <w:color w:val="2F5496" w:themeColor="accent1" w:themeShade="BF"/>
        </w:rPr>
        <w:t>import</w:t>
      </w:r>
      <w:r w:rsidR="00384B2B" w:rsidRPr="00384B2B">
        <w:t xml:space="preserve">, ligne 1, permet </w:t>
      </w:r>
      <w:r>
        <w:t>d’accéder à différent</w:t>
      </w:r>
      <w:r w:rsidR="00F64889">
        <w:t>s</w:t>
      </w:r>
      <w:r>
        <w:t xml:space="preserve"> module</w:t>
      </w:r>
      <w:r w:rsidR="00F64889">
        <w:t>s</w:t>
      </w:r>
      <w:r w:rsidR="00BE03F7">
        <w:t>, dans ce cas on importe le module socket.</w:t>
      </w:r>
    </w:p>
    <w:p w14:paraId="77151D7A" w14:textId="2630D9DA" w:rsidR="00574883" w:rsidRDefault="00BE03F7" w:rsidP="00384B2B">
      <w:pPr>
        <w:spacing w:line="276" w:lineRule="auto"/>
      </w:pPr>
      <w:r>
        <w:t>Par la suite on définit l’</w:t>
      </w:r>
      <w:r w:rsidR="00CA7A74">
        <w:t>hôte</w:t>
      </w:r>
      <w:r w:rsidR="00D90B11">
        <w:t xml:space="preserve"> et le port de communication.</w:t>
      </w:r>
      <w:r w:rsidR="00676EE4">
        <w:t xml:space="preserve"> On crée ensuite le </w:t>
      </w:r>
      <w:r w:rsidR="005203BD">
        <w:t xml:space="preserve">socket avec la méthode </w:t>
      </w:r>
      <w:proofErr w:type="gramStart"/>
      <w:r w:rsidR="005203BD" w:rsidRPr="005203BD">
        <w:rPr>
          <w:i/>
          <w:iCs/>
          <w:color w:val="2F5496" w:themeColor="accent1" w:themeShade="BF"/>
        </w:rPr>
        <w:t>socket(</w:t>
      </w:r>
      <w:proofErr w:type="spellStart"/>
      <w:proofErr w:type="gramEnd"/>
      <w:r w:rsidR="005203BD" w:rsidRPr="005203BD">
        <w:rPr>
          <w:i/>
          <w:iCs/>
          <w:color w:val="2F5496" w:themeColor="accent1" w:themeShade="BF"/>
        </w:rPr>
        <w:t>socket.AF_INET</w:t>
      </w:r>
      <w:proofErr w:type="spellEnd"/>
      <w:r w:rsidR="005203BD" w:rsidRPr="005203BD">
        <w:rPr>
          <w:i/>
          <w:iCs/>
          <w:color w:val="2F5496" w:themeColor="accent1" w:themeShade="BF"/>
        </w:rPr>
        <w:t xml:space="preserve">, </w:t>
      </w:r>
      <w:proofErr w:type="spellStart"/>
      <w:r w:rsidR="005203BD" w:rsidRPr="005203BD">
        <w:rPr>
          <w:i/>
          <w:iCs/>
          <w:color w:val="2F5496" w:themeColor="accent1" w:themeShade="BF"/>
        </w:rPr>
        <w:t>socket.SOCK_STREAM</w:t>
      </w:r>
      <w:proofErr w:type="spellEnd"/>
      <w:r w:rsidR="005203BD" w:rsidRPr="005203BD">
        <w:rPr>
          <w:i/>
          <w:iCs/>
          <w:color w:val="2F5496" w:themeColor="accent1" w:themeShade="BF"/>
        </w:rPr>
        <w:t>)</w:t>
      </w:r>
      <w:r w:rsidR="00384B2B" w:rsidRPr="00384B2B">
        <w:t xml:space="preserve">, ligne 6, </w:t>
      </w:r>
      <w:r w:rsidR="005203BD" w:rsidRPr="005203BD">
        <w:t>puis on envoie un</w:t>
      </w:r>
      <w:r w:rsidR="00384B2B">
        <w:t>e</w:t>
      </w:r>
      <w:r w:rsidR="005203BD" w:rsidRPr="005203BD">
        <w:t xml:space="preserve"> requête de connexion au serveur </w:t>
      </w:r>
      <w:r w:rsidR="00DA5426">
        <w:t xml:space="preserve">avec la méthode </w:t>
      </w:r>
      <w:proofErr w:type="spellStart"/>
      <w:r w:rsidR="00DA5426" w:rsidRPr="00DA5426">
        <w:rPr>
          <w:i/>
          <w:iCs/>
          <w:color w:val="2F5496" w:themeColor="accent1" w:themeShade="BF"/>
        </w:rPr>
        <w:t>socket.connect</w:t>
      </w:r>
      <w:proofErr w:type="spellEnd"/>
      <w:r w:rsidR="00DA5426" w:rsidRPr="00DA5426">
        <w:rPr>
          <w:i/>
          <w:iCs/>
          <w:color w:val="2F5496" w:themeColor="accent1" w:themeShade="BF"/>
        </w:rPr>
        <w:t>()</w:t>
      </w:r>
      <w:r w:rsidR="00384B2B">
        <w:t>, ligne 7.</w:t>
      </w:r>
      <w:r w:rsidR="00DA5426">
        <w:t xml:space="preserve"> </w:t>
      </w:r>
      <w:r w:rsidR="0078534D">
        <w:t xml:space="preserve">Si la connexion n’est pas rejeté on envoie le </w:t>
      </w:r>
      <w:r w:rsidR="00036FD1">
        <w:t xml:space="preserve">message de fin avec la méthode </w:t>
      </w:r>
      <w:proofErr w:type="spellStart"/>
      <w:proofErr w:type="gramStart"/>
      <w:r w:rsidR="00117220" w:rsidRPr="00117220">
        <w:rPr>
          <w:i/>
          <w:iCs/>
          <w:color w:val="2F5496" w:themeColor="accent1" w:themeShade="BF"/>
        </w:rPr>
        <w:t>socket.send</w:t>
      </w:r>
      <w:proofErr w:type="spellEnd"/>
      <w:proofErr w:type="gramEnd"/>
      <w:r w:rsidR="00117220" w:rsidRPr="00117220">
        <w:rPr>
          <w:i/>
          <w:iCs/>
          <w:color w:val="2F5496" w:themeColor="accent1" w:themeShade="BF"/>
        </w:rPr>
        <w:t>()</w:t>
      </w:r>
      <w:r w:rsidR="00384B2B" w:rsidRPr="00384B2B">
        <w:t xml:space="preserve">, ligne 10, </w:t>
      </w:r>
      <w:r w:rsidR="00117220">
        <w:t xml:space="preserve">puis </w:t>
      </w:r>
      <w:r w:rsidR="00384B2B">
        <w:t>o</w:t>
      </w:r>
      <w:r w:rsidR="00117220">
        <w:t xml:space="preserve">n ferme le socket avec </w:t>
      </w:r>
      <w:proofErr w:type="spellStart"/>
      <w:r w:rsidR="00117220" w:rsidRPr="00117220">
        <w:rPr>
          <w:i/>
          <w:iCs/>
          <w:color w:val="2F5496" w:themeColor="accent1" w:themeShade="BF"/>
        </w:rPr>
        <w:t>socket.close</w:t>
      </w:r>
      <w:proofErr w:type="spellEnd"/>
      <w:r w:rsidR="00117220" w:rsidRPr="00117220">
        <w:rPr>
          <w:i/>
          <w:iCs/>
          <w:color w:val="2F5496" w:themeColor="accent1" w:themeShade="BF"/>
        </w:rPr>
        <w:t>()</w:t>
      </w:r>
      <w:r w:rsidR="00384B2B">
        <w:t>, ligne 12.</w:t>
      </w:r>
    </w:p>
    <w:p w14:paraId="29994D35" w14:textId="77777777" w:rsidR="00384B2B" w:rsidRPr="00117220" w:rsidRDefault="00384B2B" w:rsidP="00384B2B">
      <w:pPr>
        <w:spacing w:line="276" w:lineRule="auto"/>
      </w:pPr>
    </w:p>
    <w:p w14:paraId="10BD5CCB" w14:textId="290D80F7" w:rsidR="00D3731E" w:rsidRDefault="00D3731E" w:rsidP="00C74C3E">
      <w:pPr>
        <w:pStyle w:val="Titre1"/>
        <w:spacing w:line="276" w:lineRule="auto"/>
      </w:pPr>
      <w:bookmarkStart w:id="9" w:name="_Toc40460456"/>
      <w:r>
        <w:t>Réalisation de l’application :</w:t>
      </w:r>
      <w:bookmarkEnd w:id="9"/>
    </w:p>
    <w:p w14:paraId="693E2677" w14:textId="2B7C380F" w:rsidR="00D3731E" w:rsidRDefault="00D3731E" w:rsidP="00C74C3E">
      <w:pPr>
        <w:spacing w:line="276" w:lineRule="auto"/>
      </w:pPr>
    </w:p>
    <w:p w14:paraId="777E6D3F" w14:textId="63EC97AC" w:rsidR="00D3731E" w:rsidRDefault="00117220" w:rsidP="00C74C3E">
      <w:pPr>
        <w:spacing w:line="276" w:lineRule="auto"/>
      </w:pPr>
      <w:r>
        <w:t xml:space="preserve">Afin que la partie </w:t>
      </w:r>
      <w:r w:rsidR="00B47F24">
        <w:t xml:space="preserve">la partie </w:t>
      </w:r>
      <w:r w:rsidR="00AA79D7">
        <w:t>se</w:t>
      </w:r>
      <w:r w:rsidR="00B47F24">
        <w:t xml:space="preserve"> déroule</w:t>
      </w:r>
      <w:r w:rsidR="00AA79D7">
        <w:t>,</w:t>
      </w:r>
      <w:r w:rsidR="00B47F24">
        <w:t xml:space="preserve"> il est nécessaire d’avoir</w:t>
      </w:r>
      <w:r w:rsidR="00AA79D7">
        <w:t xml:space="preserve"> une application qui permettra</w:t>
      </w:r>
      <w:r w:rsidR="00D725E0">
        <w:t xml:space="preserve"> de détecter les médaillons, allumer les </w:t>
      </w:r>
      <w:proofErr w:type="spellStart"/>
      <w:r w:rsidR="00D725E0">
        <w:t>LEDs</w:t>
      </w:r>
      <w:proofErr w:type="spellEnd"/>
      <w:r w:rsidR="000123CE">
        <w:t>, déclencher le module relais</w:t>
      </w:r>
      <w:r w:rsidR="00F71EC1">
        <w:t xml:space="preserve"> et enfin envoyer l’ordre de fin partie comme </w:t>
      </w:r>
      <w:r w:rsidR="00D725E0">
        <w:t>si les médaillons sont bien placer</w:t>
      </w:r>
      <w:r w:rsidR="00574883">
        <w:t>.</w:t>
      </w:r>
    </w:p>
    <w:p w14:paraId="06839720" w14:textId="77777777" w:rsidR="00574883" w:rsidRDefault="00574883" w:rsidP="00C74C3E">
      <w:pPr>
        <w:spacing w:line="276" w:lineRule="auto"/>
      </w:pPr>
    </w:p>
    <w:p w14:paraId="0D055E07" w14:textId="3220F32C" w:rsidR="00574883" w:rsidRDefault="00574883" w:rsidP="00AD734E">
      <w:pPr>
        <w:pStyle w:val="Titre2"/>
        <w:numPr>
          <w:ilvl w:val="0"/>
          <w:numId w:val="14"/>
        </w:numPr>
      </w:pPr>
      <w:bookmarkStart w:id="10" w:name="_Toc40460457"/>
      <w:r>
        <w:t>Récupération de l’UID</w:t>
      </w:r>
      <w:bookmarkEnd w:id="10"/>
    </w:p>
    <w:p w14:paraId="3ADA4DEF" w14:textId="77777777" w:rsidR="00574883" w:rsidRPr="00574883" w:rsidRDefault="00574883" w:rsidP="00C74C3E">
      <w:pPr>
        <w:spacing w:line="276" w:lineRule="auto"/>
      </w:pPr>
    </w:p>
    <w:p w14:paraId="7761907C" w14:textId="7BB8520A" w:rsidR="00574883" w:rsidRDefault="00574883" w:rsidP="00C74C3E">
      <w:pPr>
        <w:spacing w:line="276" w:lineRule="auto"/>
      </w:pPr>
      <w:r>
        <w:t>En premier lieu il faut pour le superviseur pouvoir récupérer l’UID d’un badge RFID dans le cas d’une perte et/ou vol.</w:t>
      </w:r>
    </w:p>
    <w:p w14:paraId="69303BAC" w14:textId="12C7566B" w:rsidR="00574883" w:rsidRDefault="00574883" w:rsidP="00C74C3E">
      <w:pPr>
        <w:spacing w:line="276" w:lineRule="auto"/>
      </w:pPr>
      <w:r>
        <w:lastRenderedPageBreak/>
        <w:t>Pour ce faire le code suivant est utilisé</w:t>
      </w:r>
      <w:r w:rsidR="005E3F59">
        <w:t>.</w:t>
      </w:r>
    </w:p>
    <w:p w14:paraId="044AFA47" w14:textId="4B65FC21" w:rsidR="00730EE8" w:rsidRDefault="00730EE8" w:rsidP="00C74C3E">
      <w:pPr>
        <w:spacing w:line="276" w:lineRule="auto"/>
        <w:jc w:val="left"/>
      </w:pPr>
    </w:p>
    <w:p w14:paraId="1CC2C551" w14:textId="6C4D0A55" w:rsidR="00603CFF" w:rsidRDefault="00603CFF" w:rsidP="009A1EC9">
      <w:pPr>
        <w:spacing w:line="276" w:lineRule="auto"/>
        <w:jc w:val="center"/>
      </w:pPr>
      <w:r>
        <w:rPr>
          <w:noProof/>
        </w:rPr>
        <w:drawing>
          <wp:inline distT="0" distB="0" distL="0" distR="0" wp14:anchorId="642C2D23" wp14:editId="662172BB">
            <wp:extent cx="6694200" cy="19907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6618" cy="1997392"/>
                    </a:xfrm>
                    <a:prstGeom prst="rect">
                      <a:avLst/>
                    </a:prstGeom>
                    <a:noFill/>
                    <a:ln>
                      <a:noFill/>
                    </a:ln>
                  </pic:spPr>
                </pic:pic>
              </a:graphicData>
            </a:graphic>
          </wp:inline>
        </w:drawing>
      </w:r>
    </w:p>
    <w:p w14:paraId="7B69A357" w14:textId="24814A48" w:rsidR="00E53ADD" w:rsidRDefault="00730EE8" w:rsidP="00D736B5">
      <w:pPr>
        <w:spacing w:line="276" w:lineRule="auto"/>
      </w:pPr>
      <w:r>
        <w:t>Dans un premier temps importe le module RFID depuis la librairie « pi-rc522 »</w:t>
      </w:r>
      <w:r w:rsidR="00E53ADD">
        <w:t xml:space="preserve"> et on instancie la librairie avec </w:t>
      </w:r>
      <w:r w:rsidR="00E53ADD" w:rsidRPr="00E53ADD">
        <w:rPr>
          <w:i/>
          <w:iCs/>
          <w:color w:val="2F5496" w:themeColor="accent1" w:themeShade="BF"/>
        </w:rPr>
        <w:t xml:space="preserve">rc522 = </w:t>
      </w:r>
      <w:proofErr w:type="gramStart"/>
      <w:r w:rsidR="00E53ADD" w:rsidRPr="00E53ADD">
        <w:rPr>
          <w:i/>
          <w:iCs/>
          <w:color w:val="2F5496" w:themeColor="accent1" w:themeShade="BF"/>
        </w:rPr>
        <w:t>RFID(</w:t>
      </w:r>
      <w:proofErr w:type="gramEnd"/>
      <w:r w:rsidR="00E53ADD" w:rsidRPr="00E53ADD">
        <w:rPr>
          <w:i/>
          <w:iCs/>
          <w:color w:val="2F5496" w:themeColor="accent1" w:themeShade="BF"/>
        </w:rPr>
        <w:t>)</w:t>
      </w:r>
      <w:r w:rsidR="005E3FC1" w:rsidRPr="005E3FC1">
        <w:t>, ligne 2</w:t>
      </w:r>
      <w:r w:rsidR="00E53ADD" w:rsidRPr="005E3FC1">
        <w:t>.</w:t>
      </w:r>
    </w:p>
    <w:p w14:paraId="14B88096" w14:textId="00B37D89" w:rsidR="007340CA" w:rsidRDefault="00B668B8" w:rsidP="00D736B5">
      <w:pPr>
        <w:spacing w:line="276" w:lineRule="auto"/>
      </w:pPr>
      <w:r>
        <w:t xml:space="preserve">Ensuite on crée une boucle infinie pour lire en boucle. Dans cette boucle on utilise la fonction </w:t>
      </w:r>
      <w:proofErr w:type="spellStart"/>
      <w:r w:rsidRPr="009B6C57">
        <w:rPr>
          <w:i/>
          <w:iCs/>
          <w:color w:val="2F5496" w:themeColor="accent1" w:themeShade="BF"/>
        </w:rPr>
        <w:t>wait_for_</w:t>
      </w:r>
      <w:proofErr w:type="gramStart"/>
      <w:r w:rsidRPr="009B6C57">
        <w:rPr>
          <w:i/>
          <w:iCs/>
          <w:color w:val="2F5496" w:themeColor="accent1" w:themeShade="BF"/>
        </w:rPr>
        <w:t>tag</w:t>
      </w:r>
      <w:proofErr w:type="spellEnd"/>
      <w:r w:rsidRPr="009B6C57">
        <w:rPr>
          <w:i/>
          <w:iCs/>
          <w:color w:val="2F5496" w:themeColor="accent1" w:themeShade="BF"/>
        </w:rPr>
        <w:t>(</w:t>
      </w:r>
      <w:proofErr w:type="gramEnd"/>
      <w:r w:rsidRPr="009B6C57">
        <w:rPr>
          <w:i/>
          <w:iCs/>
          <w:color w:val="2F5496" w:themeColor="accent1" w:themeShade="BF"/>
        </w:rPr>
        <w:t>)</w:t>
      </w:r>
      <w:r w:rsidR="005E3FC1" w:rsidRPr="005E3FC1">
        <w:t xml:space="preserve">, ligne </w:t>
      </w:r>
      <w:r w:rsidR="005E3FC1">
        <w:t>13,</w:t>
      </w:r>
      <w:r w:rsidRPr="009B6C57">
        <w:rPr>
          <w:color w:val="2F5496" w:themeColor="accent1" w:themeShade="BF"/>
        </w:rPr>
        <w:t xml:space="preserve"> </w:t>
      </w:r>
      <w:r w:rsidR="009B6C57">
        <w:t>pour attendre qu’un badge RFID passe à portée de lecture. Quand un badge passe à proximité on récupère son UID</w:t>
      </w:r>
      <w:r w:rsidR="00F856FA">
        <w:t xml:space="preserve"> avec </w:t>
      </w:r>
      <w:proofErr w:type="spellStart"/>
      <w:proofErr w:type="gramStart"/>
      <w:r w:rsidR="00F856FA" w:rsidRPr="00F856FA">
        <w:rPr>
          <w:i/>
          <w:iCs/>
          <w:color w:val="2F5496" w:themeColor="accent1" w:themeShade="BF"/>
        </w:rPr>
        <w:t>request</w:t>
      </w:r>
      <w:proofErr w:type="spellEnd"/>
      <w:r w:rsidR="00F856FA" w:rsidRPr="00F856FA">
        <w:rPr>
          <w:i/>
          <w:iCs/>
          <w:color w:val="2F5496" w:themeColor="accent1" w:themeShade="BF"/>
        </w:rPr>
        <w:t>(</w:t>
      </w:r>
      <w:proofErr w:type="gramEnd"/>
      <w:r w:rsidR="00F856FA" w:rsidRPr="00F856FA">
        <w:rPr>
          <w:i/>
          <w:iCs/>
          <w:color w:val="2F5496" w:themeColor="accent1" w:themeShade="BF"/>
        </w:rPr>
        <w:t>)</w:t>
      </w:r>
      <w:r w:rsidR="005E3FC1" w:rsidRPr="005E3FC1">
        <w:t xml:space="preserve">, ligne </w:t>
      </w:r>
      <w:r w:rsidR="005E3FC1">
        <w:t>14</w:t>
      </w:r>
      <w:r w:rsidR="00F856FA" w:rsidRPr="00F856FA">
        <w:rPr>
          <w:color w:val="2F5496" w:themeColor="accent1" w:themeShade="BF"/>
        </w:rPr>
        <w:t xml:space="preserve"> </w:t>
      </w:r>
      <w:r w:rsidR="00F856FA">
        <w:t xml:space="preserve">et on nettoie les possibles collisions avec </w:t>
      </w:r>
      <w:proofErr w:type="spellStart"/>
      <w:r w:rsidR="00F856FA" w:rsidRPr="00F856FA">
        <w:rPr>
          <w:i/>
          <w:iCs/>
          <w:color w:val="2F5496" w:themeColor="accent1" w:themeShade="BF"/>
        </w:rPr>
        <w:t>anticoll</w:t>
      </w:r>
      <w:proofErr w:type="spellEnd"/>
      <w:r w:rsidR="00F856FA" w:rsidRPr="00F856FA">
        <w:rPr>
          <w:i/>
          <w:iCs/>
          <w:color w:val="2F5496" w:themeColor="accent1" w:themeShade="BF"/>
        </w:rPr>
        <w:t>()</w:t>
      </w:r>
      <w:r w:rsidR="00F856FA">
        <w:t>,</w:t>
      </w:r>
      <w:r w:rsidR="005E3FC1" w:rsidRPr="005E3FC1">
        <w:t xml:space="preserve"> ligne </w:t>
      </w:r>
      <w:r w:rsidR="005E3FC1">
        <w:t xml:space="preserve">16, </w:t>
      </w:r>
      <w:r w:rsidR="00F856FA">
        <w:t>ça arrive si plusieurs badge passent à porter en même temps.</w:t>
      </w:r>
      <w:r w:rsidR="003B3AC2">
        <w:t xml:space="preserve"> Puis un on affiche UID unique du badge avec </w:t>
      </w:r>
      <w:proofErr w:type="spellStart"/>
      <w:proofErr w:type="gramStart"/>
      <w:r w:rsidR="003B3AC2" w:rsidRPr="005E3FC1">
        <w:rPr>
          <w:i/>
          <w:iCs/>
          <w:color w:val="2F5496" w:themeColor="accent1" w:themeShade="BF"/>
        </w:rPr>
        <w:t>str</w:t>
      </w:r>
      <w:proofErr w:type="spellEnd"/>
      <w:r w:rsidR="003B3AC2" w:rsidRPr="005E3FC1">
        <w:rPr>
          <w:i/>
          <w:iCs/>
          <w:color w:val="2F5496" w:themeColor="accent1" w:themeShade="BF"/>
        </w:rPr>
        <w:t>(</w:t>
      </w:r>
      <w:proofErr w:type="gramEnd"/>
      <w:r w:rsidR="003B3AC2" w:rsidRPr="005E3FC1">
        <w:rPr>
          <w:i/>
          <w:iCs/>
          <w:color w:val="2F5496" w:themeColor="accent1" w:themeShade="BF"/>
        </w:rPr>
        <w:t>)</w:t>
      </w:r>
      <w:r w:rsidR="005E3FC1" w:rsidRPr="005E3FC1">
        <w:t xml:space="preserve">, ligne </w:t>
      </w:r>
      <w:r w:rsidR="005E3FC1">
        <w:t>18</w:t>
      </w:r>
      <w:r w:rsidR="003B3AC2">
        <w:t xml:space="preserve">. Pour la fin on attend 1 pour ne pas lire le badge des centaines de fois en quelques </w:t>
      </w:r>
      <w:proofErr w:type="spellStart"/>
      <w:r w:rsidR="003B3AC2">
        <w:t>milli-secondes</w:t>
      </w:r>
      <w:proofErr w:type="spellEnd"/>
      <w:r w:rsidR="003B3AC2">
        <w:t xml:space="preserve"> avec </w:t>
      </w:r>
      <w:proofErr w:type="spellStart"/>
      <w:proofErr w:type="gramStart"/>
      <w:r w:rsidR="003B3AC2" w:rsidRPr="003B3AC2">
        <w:rPr>
          <w:i/>
          <w:iCs/>
          <w:color w:val="2F5496" w:themeColor="accent1" w:themeShade="BF"/>
        </w:rPr>
        <w:t>sleep</w:t>
      </w:r>
      <w:proofErr w:type="spellEnd"/>
      <w:r w:rsidR="003B3AC2" w:rsidRPr="003B3AC2">
        <w:rPr>
          <w:i/>
          <w:iCs/>
          <w:color w:val="2F5496" w:themeColor="accent1" w:themeShade="BF"/>
        </w:rPr>
        <w:t>(</w:t>
      </w:r>
      <w:proofErr w:type="gramEnd"/>
      <w:r w:rsidR="003B3AC2" w:rsidRPr="003B3AC2">
        <w:rPr>
          <w:i/>
          <w:iCs/>
          <w:color w:val="2F5496" w:themeColor="accent1" w:themeShade="BF"/>
        </w:rPr>
        <w:t>1)</w:t>
      </w:r>
      <w:r w:rsidR="003B3AC2">
        <w:t>,</w:t>
      </w:r>
      <w:r w:rsidR="005E3FC1">
        <w:t xml:space="preserve"> </w:t>
      </w:r>
      <w:r w:rsidR="005E3FC1" w:rsidRPr="005E3FC1">
        <w:t xml:space="preserve">ligne </w:t>
      </w:r>
      <w:r w:rsidR="005E3FC1">
        <w:t>19,</w:t>
      </w:r>
      <w:r w:rsidR="003B3AC2">
        <w:t xml:space="preserve"> 1 étant 1 seconde.</w:t>
      </w:r>
    </w:p>
    <w:p w14:paraId="00E3AD2A" w14:textId="77777777" w:rsidR="00D736B5" w:rsidRDefault="00D736B5" w:rsidP="00C74C3E">
      <w:pPr>
        <w:spacing w:line="276" w:lineRule="auto"/>
        <w:jc w:val="left"/>
      </w:pPr>
    </w:p>
    <w:p w14:paraId="2B17F3DD" w14:textId="2A53362B" w:rsidR="007340CA" w:rsidRDefault="005A3574" w:rsidP="00C74C3E">
      <w:pPr>
        <w:pStyle w:val="Titre2"/>
        <w:spacing w:line="276" w:lineRule="auto"/>
      </w:pPr>
      <w:bookmarkStart w:id="11" w:name="_Toc40460458"/>
      <w:r>
        <w:t xml:space="preserve">Allumage des </w:t>
      </w:r>
      <w:proofErr w:type="spellStart"/>
      <w:r>
        <w:t>LEDs</w:t>
      </w:r>
      <w:proofErr w:type="spellEnd"/>
      <w:r>
        <w:t xml:space="preserve"> et déclanchement du module relais</w:t>
      </w:r>
      <w:bookmarkEnd w:id="11"/>
    </w:p>
    <w:p w14:paraId="7403119D" w14:textId="34C7A481" w:rsidR="00791644" w:rsidRDefault="00791644" w:rsidP="00C74C3E">
      <w:pPr>
        <w:spacing w:line="276" w:lineRule="auto"/>
      </w:pPr>
    </w:p>
    <w:p w14:paraId="69FEB510" w14:textId="029FB719" w:rsidR="00791644" w:rsidRDefault="00791644" w:rsidP="00C74C3E">
      <w:pPr>
        <w:spacing w:line="276" w:lineRule="auto"/>
      </w:pPr>
      <w:r>
        <w:t>L’allumage de la LED doit pouvoir se faire dans la seconde en fonction de l’état du capteur donc si un badge RFID est proximité ou non. Pour cela le code suivant est utilisé.</w:t>
      </w:r>
    </w:p>
    <w:p w14:paraId="443FFDD1" w14:textId="77777777" w:rsidR="00971795" w:rsidRDefault="00971795" w:rsidP="00C74C3E">
      <w:pPr>
        <w:spacing w:line="276" w:lineRule="auto"/>
      </w:pPr>
    </w:p>
    <w:p w14:paraId="6A183161" w14:textId="07981974" w:rsidR="00791644" w:rsidRDefault="00791644" w:rsidP="00C74C3E">
      <w:pPr>
        <w:spacing w:line="276" w:lineRule="auto"/>
      </w:pPr>
    </w:p>
    <w:p w14:paraId="3A80CBEC" w14:textId="5C536D61" w:rsidR="000A20A9" w:rsidRDefault="000A20A9" w:rsidP="000A20A9">
      <w:pPr>
        <w:spacing w:line="276" w:lineRule="auto"/>
        <w:jc w:val="center"/>
      </w:pPr>
      <w:r>
        <w:rPr>
          <w:noProof/>
        </w:rPr>
        <w:lastRenderedPageBreak/>
        <w:drawing>
          <wp:inline distT="0" distB="0" distL="0" distR="0" wp14:anchorId="78EA3675" wp14:editId="63143483">
            <wp:extent cx="4467225" cy="500135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204" cy="5014761"/>
                    </a:xfrm>
                    <a:prstGeom prst="rect">
                      <a:avLst/>
                    </a:prstGeom>
                    <a:noFill/>
                    <a:ln>
                      <a:noFill/>
                    </a:ln>
                  </pic:spPr>
                </pic:pic>
              </a:graphicData>
            </a:graphic>
          </wp:inline>
        </w:drawing>
      </w:r>
    </w:p>
    <w:p w14:paraId="53AF282F" w14:textId="0EA45A31" w:rsidR="00FE2263" w:rsidRDefault="00971795" w:rsidP="00C74C3E">
      <w:pPr>
        <w:spacing w:line="276" w:lineRule="auto"/>
      </w:pPr>
      <w:r>
        <w:t xml:space="preserve">Une fois qu’un UID </w:t>
      </w:r>
      <w:proofErr w:type="gramStart"/>
      <w:r w:rsidR="00C46AD0">
        <w:t>a</w:t>
      </w:r>
      <w:r>
        <w:t xml:space="preserve"> été</w:t>
      </w:r>
      <w:proofErr w:type="gramEnd"/>
      <w:r>
        <w:t xml:space="preserve"> récupérer</w:t>
      </w:r>
      <w:r w:rsidR="002F4C3D" w:rsidRPr="002F4C3D">
        <w:t xml:space="preserve">, ligne </w:t>
      </w:r>
      <w:r w:rsidR="002F4C3D">
        <w:t>10</w:t>
      </w:r>
      <w:r w:rsidR="002F4C3D" w:rsidRPr="002F4C3D">
        <w:t>,</w:t>
      </w:r>
      <w:r>
        <w:t xml:space="preserve"> on peut </w:t>
      </w:r>
      <w:r w:rsidR="00C46AD0">
        <w:t>l’utiliser</w:t>
      </w:r>
      <w:r>
        <w:t xml:space="preserve"> pour faire un comparatif avec l’UID récupérer par le lecteur RFID</w:t>
      </w:r>
      <w:r w:rsidR="002D4346">
        <w:t xml:space="preserve"> et ainsi allumer la LED</w:t>
      </w:r>
      <w:r w:rsidR="00C46AD0">
        <w:t>. Pour ce faire une défini le numéro du port GPIO qui va contrôler la LED, ici port n°7</w:t>
      </w:r>
      <w:r w:rsidR="00E64FD7">
        <w:t xml:space="preserve"> et on active </w:t>
      </w:r>
      <w:r w:rsidR="00103BC1">
        <w:t xml:space="preserve">le contrôle du GPIO avec </w:t>
      </w:r>
      <w:proofErr w:type="gramStart"/>
      <w:r w:rsidR="0020756F" w:rsidRPr="0020756F">
        <w:rPr>
          <w:i/>
          <w:iCs/>
          <w:color w:val="2F5496" w:themeColor="accent1" w:themeShade="BF"/>
        </w:rPr>
        <w:t>setup(</w:t>
      </w:r>
      <w:proofErr w:type="gramEnd"/>
      <w:r w:rsidR="0020756F" w:rsidRPr="0020756F">
        <w:rPr>
          <w:i/>
          <w:iCs/>
          <w:color w:val="2F5496" w:themeColor="accent1" w:themeShade="BF"/>
        </w:rPr>
        <w:t>LED,GPIO.OUT)</w:t>
      </w:r>
      <w:r w:rsidR="002F4C3D" w:rsidRPr="002F4C3D">
        <w:t>, ligne 9,</w:t>
      </w:r>
      <w:r w:rsidR="002F4C3D">
        <w:t xml:space="preserve"> </w:t>
      </w:r>
      <w:r w:rsidR="0020756F">
        <w:t xml:space="preserve">puis on </w:t>
      </w:r>
      <w:r w:rsidR="00E64FD7">
        <w:t>initialise ce port à l’état bas</w:t>
      </w:r>
      <w:r w:rsidR="0020756F">
        <w:t xml:space="preserve"> (LED éteinte) avec </w:t>
      </w:r>
      <w:r w:rsidR="0020756F" w:rsidRPr="0020756F">
        <w:rPr>
          <w:i/>
          <w:iCs/>
          <w:color w:val="2F5496" w:themeColor="accent1" w:themeShade="BF"/>
        </w:rPr>
        <w:t>output(LED,GPIO.LOW)</w:t>
      </w:r>
      <w:r w:rsidR="002F4C3D" w:rsidRPr="002F4C3D">
        <w:t xml:space="preserve">, ligne </w:t>
      </w:r>
      <w:r w:rsidR="002F4C3D">
        <w:t>15</w:t>
      </w:r>
      <w:r w:rsidR="0020756F">
        <w:t xml:space="preserve">. Ensuite on reprend la boucle d’écoute décrit précédemment </w:t>
      </w:r>
      <w:r w:rsidR="00C869B4">
        <w:t>et on fait la comparaison des deux UID</w:t>
      </w:r>
      <w:r w:rsidR="009B42A2">
        <w:t xml:space="preserve">. </w:t>
      </w:r>
      <w:r w:rsidR="00431487">
        <w:t xml:space="preserve">Si l’UID est valide on allume la LED avec </w:t>
      </w:r>
      <w:proofErr w:type="gramStart"/>
      <w:r w:rsidR="00431487" w:rsidRPr="0019665A">
        <w:rPr>
          <w:i/>
          <w:iCs/>
          <w:color w:val="2F5496" w:themeColor="accent1" w:themeShade="BF"/>
        </w:rPr>
        <w:t>output(</w:t>
      </w:r>
      <w:proofErr w:type="gramEnd"/>
      <w:r w:rsidR="00431487" w:rsidRPr="0019665A">
        <w:rPr>
          <w:i/>
          <w:iCs/>
          <w:color w:val="2F5496" w:themeColor="accent1" w:themeShade="BF"/>
        </w:rPr>
        <w:t>LED,GPIO.HIGH)</w:t>
      </w:r>
      <w:r w:rsidR="002F4C3D" w:rsidRPr="002F4C3D">
        <w:t xml:space="preserve">, ligne </w:t>
      </w:r>
      <w:r w:rsidR="002F4C3D">
        <w:t>25</w:t>
      </w:r>
      <w:r w:rsidR="002F4C3D" w:rsidRPr="002F4C3D">
        <w:t>,</w:t>
      </w:r>
      <w:r w:rsidR="00431487">
        <w:t xml:space="preserve"> puis on attend 1 seconde et on éteint la LED. Si le badge reste à porter du lecteur RFID </w:t>
      </w:r>
      <w:r w:rsidR="005623C7">
        <w:t xml:space="preserve">la LED restera allumer car </w:t>
      </w:r>
      <w:r w:rsidR="0019665A">
        <w:t>la boucle est infinie.</w:t>
      </w:r>
    </w:p>
    <w:p w14:paraId="085BF8A6" w14:textId="3AF3A07F" w:rsidR="008112E6" w:rsidRDefault="0019665A" w:rsidP="008112E6">
      <w:pPr>
        <w:spacing w:line="276" w:lineRule="auto"/>
      </w:pPr>
      <w:r>
        <w:t>Pour le déclanchement du module relais on utilise sensiblement la même démarche</w:t>
      </w:r>
      <w:r w:rsidR="002F4C3D">
        <w:t>, seul le temps d’attente est différent pour permettre aux joueurs d’avoir un délai suffisant pour sortir de la salle</w:t>
      </w:r>
      <w:r>
        <w:t xml:space="preserve">. </w:t>
      </w:r>
    </w:p>
    <w:p w14:paraId="2F60F59D" w14:textId="457BE407" w:rsidR="001F2FCF" w:rsidRDefault="001F2FCF" w:rsidP="008112E6">
      <w:pPr>
        <w:spacing w:line="276" w:lineRule="auto"/>
      </w:pPr>
    </w:p>
    <w:p w14:paraId="3CE7B1FE" w14:textId="77777777" w:rsidR="001F2FCF" w:rsidRDefault="001F2FCF" w:rsidP="008112E6">
      <w:pPr>
        <w:spacing w:line="276" w:lineRule="auto"/>
      </w:pPr>
    </w:p>
    <w:p w14:paraId="344EFD70" w14:textId="156F776B" w:rsidR="008112E6" w:rsidRDefault="008112E6" w:rsidP="008112E6">
      <w:pPr>
        <w:pStyle w:val="Titre2"/>
      </w:pPr>
      <w:bookmarkStart w:id="12" w:name="_Toc40460459"/>
      <w:r>
        <w:t>Bibliothèque RFID</w:t>
      </w:r>
      <w:bookmarkEnd w:id="12"/>
    </w:p>
    <w:p w14:paraId="70450C53" w14:textId="23F6BECB" w:rsidR="009C6F8D" w:rsidRDefault="009C6F8D" w:rsidP="009C6F8D"/>
    <w:p w14:paraId="427722B3" w14:textId="77777777" w:rsidR="001F2FCF" w:rsidRDefault="00FE6879" w:rsidP="008112E6">
      <w:r>
        <w:lastRenderedPageBreak/>
        <w:t>La bibliothèque principale utilisé pour le contrôle des lecteurs RFID est « pi-rc522 »</w:t>
      </w:r>
      <w:r w:rsidR="004A087B">
        <w:t xml:space="preserve">, cette libraire est basée sur </w:t>
      </w:r>
      <w:r w:rsidR="003F24CE">
        <w:t>une autre librairie, la</w:t>
      </w:r>
      <w:r w:rsidR="004A087B">
        <w:t xml:space="preserve"> « MFRC522 » qui n’est malheureusement plus à jour.</w:t>
      </w:r>
      <w:r w:rsidR="003F24CE">
        <w:t xml:space="preserve"> </w:t>
      </w:r>
    </w:p>
    <w:p w14:paraId="06E06EFE" w14:textId="679B0E0E" w:rsidR="008112E6" w:rsidRDefault="001F2FCF" w:rsidP="008112E6">
      <w:r>
        <w:rPr>
          <w:noProof/>
        </w:rPr>
        <w:drawing>
          <wp:inline distT="0" distB="0" distL="0" distR="0" wp14:anchorId="455C5283" wp14:editId="71DF6299">
            <wp:extent cx="5562600" cy="3305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3305175"/>
                    </a:xfrm>
                    <a:prstGeom prst="rect">
                      <a:avLst/>
                    </a:prstGeom>
                    <a:noFill/>
                    <a:ln>
                      <a:noFill/>
                    </a:ln>
                  </pic:spPr>
                </pic:pic>
              </a:graphicData>
            </a:graphic>
          </wp:inline>
        </w:drawing>
      </w:r>
    </w:p>
    <w:p w14:paraId="5C62AD60" w14:textId="4C78BABC" w:rsidR="001F2FCF" w:rsidRPr="006F3562" w:rsidRDefault="000A13BF" w:rsidP="008112E6">
      <w:r>
        <w:t>Sur la ligne 40 on définit plusieurs chose</w:t>
      </w:r>
      <w:r w:rsidR="00BD3D41">
        <w:t>s,</w:t>
      </w:r>
      <w:r>
        <w:t xml:space="preserve"> le </w:t>
      </w:r>
      <w:r w:rsidRPr="00BD3D41">
        <w:rPr>
          <w:i/>
          <w:iCs/>
          <w:color w:val="2F5496" w:themeColor="accent1" w:themeShade="BF"/>
        </w:rPr>
        <w:t>bus=0</w:t>
      </w:r>
      <w:r w:rsidR="00BD3D41">
        <w:t xml:space="preserve"> définit le si on utilise le bus SPI 1 ou 2 car une </w:t>
      </w:r>
      <w:proofErr w:type="spellStart"/>
      <w:r w:rsidR="00BD3D41">
        <w:t>raspberry</w:t>
      </w:r>
      <w:proofErr w:type="spellEnd"/>
      <w:r w:rsidR="00BD3D41">
        <w:t xml:space="preserve"> peu en gérer deux.</w:t>
      </w:r>
      <w:r w:rsidR="006F3562">
        <w:t xml:space="preserve"> Le </w:t>
      </w:r>
      <w:proofErr w:type="spellStart"/>
      <w:r w:rsidR="006F3562">
        <w:rPr>
          <w:i/>
          <w:iCs/>
          <w:color w:val="2F5496" w:themeColor="accent1" w:themeShade="BF"/>
        </w:rPr>
        <w:t>device</w:t>
      </w:r>
      <w:proofErr w:type="spellEnd"/>
      <w:r w:rsidR="006F3562" w:rsidRPr="00BD3D41">
        <w:rPr>
          <w:i/>
          <w:iCs/>
          <w:color w:val="2F5496" w:themeColor="accent1" w:themeShade="BF"/>
        </w:rPr>
        <w:t>=0</w:t>
      </w:r>
      <w:r w:rsidR="006F3562">
        <w:rPr>
          <w:i/>
          <w:iCs/>
          <w:color w:val="2F5496" w:themeColor="accent1" w:themeShade="BF"/>
        </w:rPr>
        <w:t xml:space="preserve"> </w:t>
      </w:r>
      <w:r w:rsidR="006F3562">
        <w:t xml:space="preserve">définit le pin qui de contrôle du lecteur RFID </w:t>
      </w:r>
    </w:p>
    <w:p w14:paraId="21A704C3" w14:textId="1F6E7A18" w:rsidR="008A4DDD" w:rsidRDefault="008112E6" w:rsidP="008A4DDD">
      <w:pPr>
        <w:pStyle w:val="Titre1"/>
      </w:pPr>
      <w:bookmarkStart w:id="13" w:name="_Toc40460460"/>
      <w:r>
        <w:t>Technologie RFID</w:t>
      </w:r>
      <w:bookmarkEnd w:id="13"/>
    </w:p>
    <w:p w14:paraId="6C4EA89B" w14:textId="7EF00BB1" w:rsidR="008A4DDD" w:rsidRDefault="008A4DDD" w:rsidP="008A4DDD"/>
    <w:p w14:paraId="59FD85E0" w14:textId="589D822D" w:rsidR="00E843DC" w:rsidRDefault="00E843DC" w:rsidP="008A4DDD">
      <w:r>
        <w:t>La technologie RFID (Radio Frequency Identification) permet de récupérer des données à distance en utilisant des « tag RFID ».</w:t>
      </w:r>
    </w:p>
    <w:p w14:paraId="1260C9F5" w14:textId="26306584" w:rsidR="007D0440" w:rsidRDefault="00E843DC" w:rsidP="008A4DDD">
      <w:r>
        <w:t>Pour cela le principe suivant est utilisé</w:t>
      </w:r>
      <w:r w:rsidR="005F3AB9">
        <w:t>.</w:t>
      </w:r>
      <w:r>
        <w:t xml:space="preserve"> </w:t>
      </w:r>
      <w:r w:rsidR="005F3AB9">
        <w:t>L</w:t>
      </w:r>
      <w:r>
        <w:t xml:space="preserve">e système de radio-identification est composé de deux </w:t>
      </w:r>
      <w:r w:rsidR="00860B3B">
        <w:t>parties qui communique l’une avec l’autre. Le transfert des données débute par un transfert d’énergie électromagnétique entre le tag et l’émetteur ou lecteur RFID</w:t>
      </w:r>
      <w:r w:rsidR="00DD6A7D">
        <w:t>.</w:t>
      </w:r>
    </w:p>
    <w:p w14:paraId="7DA5B1A8" w14:textId="6CDE5807" w:rsidR="00E843DC" w:rsidRDefault="008D36B6" w:rsidP="008A4DDD">
      <w:r>
        <w:rPr>
          <w:noProof/>
        </w:rPr>
        <mc:AlternateContent>
          <mc:Choice Requires="wps">
            <w:drawing>
              <wp:anchor distT="0" distB="0" distL="114300" distR="114300" simplePos="0" relativeHeight="251669504" behindDoc="0" locked="0" layoutInCell="1" allowOverlap="1" wp14:anchorId="4ACF8520" wp14:editId="7177019D">
                <wp:simplePos x="0" y="0"/>
                <wp:positionH relativeFrom="column">
                  <wp:posOffset>2371061</wp:posOffset>
                </wp:positionH>
                <wp:positionV relativeFrom="paragraph">
                  <wp:posOffset>7561</wp:posOffset>
                </wp:positionV>
                <wp:extent cx="778170" cy="37435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778170" cy="374355"/>
                        </a:xfrm>
                        <a:prstGeom prst="rect">
                          <a:avLst/>
                        </a:prstGeom>
                        <a:noFill/>
                        <a:ln w="28575">
                          <a:noFill/>
                        </a:ln>
                      </wps:spPr>
                      <wps:txbx>
                        <w:txbxContent>
                          <w:p w14:paraId="41288F1E" w14:textId="0B26F248" w:rsidR="002F4956" w:rsidRPr="008D36B6" w:rsidRDefault="002F4956" w:rsidP="008D36B6">
                            <w:pPr>
                              <w:jc w:val="center"/>
                              <w:rPr>
                                <w:color w:val="FF0000"/>
                              </w:rPr>
                            </w:pPr>
                            <w:r>
                              <w:rPr>
                                <w:color w:val="FF0000"/>
                              </w:rPr>
                              <w:t>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F8520" id="Zone de texte 28" o:spid="_x0000_s1027" type="#_x0000_t202" style="position:absolute;left:0;text-align:left;margin-left:186.7pt;margin-top:.6pt;width:61.25pt;height: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" filled="f" stroked="f" strokeweight="2.25pt">
                <v:textbox>
                  <w:txbxContent>
                    <w:p w14:paraId="41288F1E" w14:textId="0B26F248" w:rsidR="002F4956" w:rsidRPr="008D36B6" w:rsidRDefault="002F4956" w:rsidP="008D36B6">
                      <w:pPr>
                        <w:jc w:val="center"/>
                        <w:rPr>
                          <w:color w:val="FF0000"/>
                        </w:rPr>
                      </w:pPr>
                      <w:r>
                        <w:rPr>
                          <w:color w:val="FF0000"/>
                        </w:rPr>
                        <w:t>Signal</w:t>
                      </w:r>
                    </w:p>
                  </w:txbxContent>
                </v:textbox>
              </v:shape>
            </w:pict>
          </mc:Fallback>
        </mc:AlternateContent>
      </w:r>
      <w:r w:rsidR="00F47AF3">
        <w:rPr>
          <w:noProof/>
        </w:rPr>
        <mc:AlternateContent>
          <mc:Choice Requires="wps">
            <w:drawing>
              <wp:anchor distT="0" distB="0" distL="114300" distR="114300" simplePos="0" relativeHeight="251663360" behindDoc="0" locked="0" layoutInCell="1" allowOverlap="1" wp14:anchorId="4CB85C22" wp14:editId="0FBD5C55">
                <wp:simplePos x="0" y="0"/>
                <wp:positionH relativeFrom="column">
                  <wp:posOffset>1121735</wp:posOffset>
                </wp:positionH>
                <wp:positionV relativeFrom="paragraph">
                  <wp:posOffset>54152</wp:posOffset>
                </wp:positionV>
                <wp:extent cx="3327991" cy="467833"/>
                <wp:effectExtent l="0" t="0" r="0" b="46990"/>
                <wp:wrapNone/>
                <wp:docPr id="24" name="Flèche : courbe vers le bas 24"/>
                <wp:cNvGraphicFramePr/>
                <a:graphic xmlns:a="http://schemas.openxmlformats.org/drawingml/2006/main">
                  <a:graphicData uri="http://schemas.microsoft.com/office/word/2010/wordprocessingShape">
                    <wps:wsp>
                      <wps:cNvSpPr/>
                      <wps:spPr>
                        <a:xfrm>
                          <a:off x="0" y="0"/>
                          <a:ext cx="3327991" cy="467833"/>
                        </a:xfrm>
                        <a:prstGeom prst="curved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911495"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4" o:spid="_x0000_s1026" type="#_x0000_t105" style="position:absolute;margin-left:88.35pt;margin-top:4.25pt;width:262.05pt;height:36.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" adj="20082,21221,16200" fillcolor="red" strokecolor="red" strokeweight="1pt"/>
            </w:pict>
          </mc:Fallback>
        </mc:AlternateContent>
      </w:r>
    </w:p>
    <w:p w14:paraId="31F1CDE7" w14:textId="398E6E5E" w:rsidR="00E843DC" w:rsidRDefault="00F47AF3" w:rsidP="008A4DDD">
      <w:r>
        <w:rPr>
          <w:noProof/>
        </w:rPr>
        <w:drawing>
          <wp:anchor distT="0" distB="0" distL="114300" distR="114300" simplePos="0" relativeHeight="251661312" behindDoc="1" locked="0" layoutInCell="1" allowOverlap="1" wp14:anchorId="1B83F877" wp14:editId="0DABA0D0">
            <wp:simplePos x="0" y="0"/>
            <wp:positionH relativeFrom="column">
              <wp:posOffset>1524827</wp:posOffset>
            </wp:positionH>
            <wp:positionV relativeFrom="paragraph">
              <wp:posOffset>133572</wp:posOffset>
            </wp:positionV>
            <wp:extent cx="914400" cy="914400"/>
            <wp:effectExtent l="0" t="0" r="0" b="0"/>
            <wp:wrapTight wrapText="bothSides">
              <wp:wrapPolygon edited="0">
                <wp:start x="2700" y="10350"/>
                <wp:lineTo x="9900" y="16200"/>
                <wp:lineTo x="11700" y="15750"/>
                <wp:lineTo x="18450" y="10350"/>
                <wp:lineTo x="18450" y="8100"/>
                <wp:lineTo x="10800" y="4950"/>
                <wp:lineTo x="2700" y="8100"/>
                <wp:lineTo x="2700" y="10350"/>
              </wp:wrapPolygon>
            </wp:wrapTight>
            <wp:docPr id="11" name="Graphique 11"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fi_m.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5400000">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FAF2A4F" w14:textId="6BB0350A" w:rsidR="00DD6A7D" w:rsidRDefault="008D36B6" w:rsidP="008A4DDD">
      <w:r>
        <w:rPr>
          <w:noProof/>
        </w:rPr>
        <mc:AlternateContent>
          <mc:Choice Requires="wps">
            <w:drawing>
              <wp:anchor distT="0" distB="0" distL="114300" distR="114300" simplePos="0" relativeHeight="251673600" behindDoc="0" locked="0" layoutInCell="1" allowOverlap="1" wp14:anchorId="0A7D4E37" wp14:editId="29313119">
                <wp:simplePos x="0" y="0"/>
                <wp:positionH relativeFrom="margin">
                  <wp:posOffset>4632960</wp:posOffset>
                </wp:positionH>
                <wp:positionV relativeFrom="paragraph">
                  <wp:posOffset>183013</wp:posOffset>
                </wp:positionV>
                <wp:extent cx="778170" cy="37435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778170" cy="374355"/>
                        </a:xfrm>
                        <a:prstGeom prst="rect">
                          <a:avLst/>
                        </a:prstGeom>
                        <a:noFill/>
                        <a:ln w="28575">
                          <a:noFill/>
                        </a:ln>
                      </wps:spPr>
                      <wps:txbx>
                        <w:txbxContent>
                          <w:p w14:paraId="67479FC3" w14:textId="5985B9F0" w:rsidR="002F4956" w:rsidRPr="00F47AF3" w:rsidRDefault="002F4956" w:rsidP="008D36B6">
                            <w:pPr>
                              <w:jc w:val="center"/>
                            </w:pPr>
                            <w:r>
                              <w:t>Tag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D4E37" id="Zone de texte 30" o:spid="_x0000_s1028" type="#_x0000_t202" style="position:absolute;left:0;text-align:left;margin-left:364.8pt;margin-top:14.4pt;width:61.25pt;height:2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" filled="f" stroked="f" strokeweight="2.25pt">
                <v:textbox>
                  <w:txbxContent>
                    <w:p w14:paraId="67479FC3" w14:textId="5985B9F0" w:rsidR="002F4956" w:rsidRPr="00F47AF3" w:rsidRDefault="002F4956" w:rsidP="008D36B6">
                      <w:pPr>
                        <w:jc w:val="center"/>
                      </w:pPr>
                      <w:r>
                        <w:t>Tag RFID</w:t>
                      </w:r>
                    </w:p>
                  </w:txbxContent>
                </v:textbox>
                <w10:wrap anchorx="margin"/>
              </v:shape>
            </w:pict>
          </mc:Fallback>
        </mc:AlternateContent>
      </w:r>
      <w:r w:rsidR="00F47AF3">
        <w:rPr>
          <w:noProof/>
        </w:rPr>
        <w:drawing>
          <wp:anchor distT="0" distB="0" distL="114300" distR="114300" simplePos="0" relativeHeight="251660288" behindDoc="1" locked="0" layoutInCell="1" allowOverlap="1" wp14:anchorId="24A14538" wp14:editId="7C338AB7">
            <wp:simplePos x="0" y="0"/>
            <wp:positionH relativeFrom="column">
              <wp:posOffset>3949375</wp:posOffset>
            </wp:positionH>
            <wp:positionV relativeFrom="paragraph">
              <wp:posOffset>12065</wp:posOffset>
            </wp:positionV>
            <wp:extent cx="786765" cy="690880"/>
            <wp:effectExtent l="0" t="0" r="0" b="0"/>
            <wp:wrapTight wrapText="bothSides">
              <wp:wrapPolygon edited="0">
                <wp:start x="5230" y="0"/>
                <wp:lineTo x="2092" y="4765"/>
                <wp:lineTo x="2092" y="20846"/>
                <wp:lineTo x="20397" y="20846"/>
                <wp:lineTo x="20397" y="0"/>
                <wp:lineTo x="523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6765" cy="69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AF3">
        <w:rPr>
          <w:noProof/>
        </w:rPr>
        <mc:AlternateContent>
          <mc:Choice Requires="wps">
            <w:drawing>
              <wp:anchor distT="0" distB="0" distL="114300" distR="114300" simplePos="0" relativeHeight="251667456" behindDoc="0" locked="0" layoutInCell="1" allowOverlap="1" wp14:anchorId="1B7F083D" wp14:editId="3BF509F1">
                <wp:simplePos x="0" y="0"/>
                <wp:positionH relativeFrom="column">
                  <wp:posOffset>2056543</wp:posOffset>
                </wp:positionH>
                <wp:positionV relativeFrom="paragraph">
                  <wp:posOffset>137943</wp:posOffset>
                </wp:positionV>
                <wp:extent cx="778170" cy="37435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778170" cy="374355"/>
                        </a:xfrm>
                        <a:prstGeom prst="rect">
                          <a:avLst/>
                        </a:prstGeom>
                        <a:noFill/>
                        <a:ln w="28575">
                          <a:noFill/>
                        </a:ln>
                      </wps:spPr>
                      <wps:txbx>
                        <w:txbxContent>
                          <w:p w14:paraId="1759F672" w14:textId="087F6381" w:rsidR="002F4956" w:rsidRPr="00F47AF3" w:rsidRDefault="002F4956" w:rsidP="00F47AF3">
                            <w:pPr>
                              <w:jc w:val="center"/>
                            </w:pPr>
                            <w:r w:rsidRPr="00F47AF3">
                              <w:t>Energie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F083D" id="Zone de texte 27" o:spid="_x0000_s1029" type="#_x0000_t202" style="position:absolute;left:0;text-align:left;margin-left:161.95pt;margin-top:10.85pt;width:61.25pt;height: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" filled="f" stroked="f" strokeweight="2.25pt">
                <v:textbox>
                  <w:txbxContent>
                    <w:p w14:paraId="1759F672" w14:textId="087F6381" w:rsidR="002F4956" w:rsidRPr="00F47AF3" w:rsidRDefault="002F4956" w:rsidP="00F47AF3">
                      <w:pPr>
                        <w:jc w:val="center"/>
                      </w:pPr>
                      <w:r w:rsidRPr="00F47AF3">
                        <w:t>Energie</w:t>
                      </w:r>
                    </w:p>
                  </w:txbxContent>
                </v:textbox>
              </v:shape>
            </w:pict>
          </mc:Fallback>
        </mc:AlternateContent>
      </w:r>
      <w:r w:rsidR="00F47AF3">
        <w:rPr>
          <w:noProof/>
        </w:rPr>
        <mc:AlternateContent>
          <mc:Choice Requires="wps">
            <w:drawing>
              <wp:anchor distT="0" distB="0" distL="114300" distR="114300" simplePos="0" relativeHeight="251662336" behindDoc="0" locked="0" layoutInCell="1" allowOverlap="1" wp14:anchorId="17E0DE5E" wp14:editId="6D22356F">
                <wp:simplePos x="0" y="0"/>
                <wp:positionH relativeFrom="column">
                  <wp:posOffset>544904</wp:posOffset>
                </wp:positionH>
                <wp:positionV relativeFrom="paragraph">
                  <wp:posOffset>105410</wp:posOffset>
                </wp:positionV>
                <wp:extent cx="1171797" cy="374355"/>
                <wp:effectExtent l="19050" t="19050" r="28575" b="26035"/>
                <wp:wrapNone/>
                <wp:docPr id="13" name="Zone de texte 13"/>
                <wp:cNvGraphicFramePr/>
                <a:graphic xmlns:a="http://schemas.openxmlformats.org/drawingml/2006/main">
                  <a:graphicData uri="http://schemas.microsoft.com/office/word/2010/wordprocessingShape">
                    <wps:wsp>
                      <wps:cNvSpPr txBox="1"/>
                      <wps:spPr>
                        <a:xfrm>
                          <a:off x="0" y="0"/>
                          <a:ext cx="1171797" cy="374355"/>
                        </a:xfrm>
                        <a:prstGeom prst="rect">
                          <a:avLst/>
                        </a:prstGeom>
                        <a:solidFill>
                          <a:schemeClr val="lt1"/>
                        </a:solidFill>
                        <a:ln w="28575">
                          <a:solidFill>
                            <a:schemeClr val="tx1"/>
                          </a:solidFill>
                        </a:ln>
                      </wps:spPr>
                      <wps:txbx>
                        <w:txbxContent>
                          <w:p w14:paraId="6AAB5D26" w14:textId="11C32318" w:rsidR="002F4956" w:rsidRPr="00F47AF3" w:rsidRDefault="002F4956" w:rsidP="00F47AF3">
                            <w:pPr>
                              <w:jc w:val="center"/>
                              <w:rPr>
                                <w:sz w:val="28"/>
                                <w:szCs w:val="24"/>
                              </w:rPr>
                            </w:pPr>
                            <w:r w:rsidRPr="00F47AF3">
                              <w:rPr>
                                <w:sz w:val="28"/>
                                <w:szCs w:val="24"/>
                              </w:rPr>
                              <w:t>Lecteur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0DE5E" id="Zone de texte 13" o:spid="_x0000_s1030" type="#_x0000_t202" style="position:absolute;left:0;text-align:left;margin-left:42.9pt;margin-top:8.3pt;width:92.25pt;height: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" fillcolor="white [3201]" strokecolor="black [3213]" strokeweight="2.25pt">
                <v:textbox>
                  <w:txbxContent>
                    <w:p w14:paraId="6AAB5D26" w14:textId="11C32318" w:rsidR="002F4956" w:rsidRPr="00F47AF3" w:rsidRDefault="002F4956" w:rsidP="00F47AF3">
                      <w:pPr>
                        <w:jc w:val="center"/>
                        <w:rPr>
                          <w:sz w:val="28"/>
                          <w:szCs w:val="24"/>
                        </w:rPr>
                      </w:pPr>
                      <w:r w:rsidRPr="00F47AF3">
                        <w:rPr>
                          <w:sz w:val="28"/>
                          <w:szCs w:val="24"/>
                        </w:rPr>
                        <w:t>Lecteur RFID</w:t>
                      </w:r>
                    </w:p>
                  </w:txbxContent>
                </v:textbox>
              </v:shape>
            </w:pict>
          </mc:Fallback>
        </mc:AlternateContent>
      </w:r>
    </w:p>
    <w:p w14:paraId="67CE9244" w14:textId="21E51054" w:rsidR="00DD6A7D" w:rsidRDefault="00DD6A7D" w:rsidP="008A4DDD"/>
    <w:p w14:paraId="550047C3" w14:textId="62BC7390" w:rsidR="00DD6A7D" w:rsidRDefault="00F47AF3" w:rsidP="008A4DDD">
      <w:r>
        <w:rPr>
          <w:noProof/>
        </w:rPr>
        <mc:AlternateContent>
          <mc:Choice Requires="wps">
            <w:drawing>
              <wp:anchor distT="0" distB="0" distL="114300" distR="114300" simplePos="0" relativeHeight="251665408" behindDoc="0" locked="0" layoutInCell="1" allowOverlap="1" wp14:anchorId="7C14A86D" wp14:editId="1D12676C">
                <wp:simplePos x="0" y="0"/>
                <wp:positionH relativeFrom="column">
                  <wp:posOffset>1061735</wp:posOffset>
                </wp:positionH>
                <wp:positionV relativeFrom="paragraph">
                  <wp:posOffset>120089</wp:posOffset>
                </wp:positionV>
                <wp:extent cx="3327991" cy="467833"/>
                <wp:effectExtent l="0" t="19050" r="25400" b="27940"/>
                <wp:wrapNone/>
                <wp:docPr id="26" name="Flèche : courbe vers le bas 26"/>
                <wp:cNvGraphicFramePr/>
                <a:graphic xmlns:a="http://schemas.openxmlformats.org/drawingml/2006/main">
                  <a:graphicData uri="http://schemas.microsoft.com/office/word/2010/wordprocessingShape">
                    <wps:wsp>
                      <wps:cNvSpPr/>
                      <wps:spPr>
                        <a:xfrm rot="10800000">
                          <a:off x="0" y="0"/>
                          <a:ext cx="3327991" cy="467833"/>
                        </a:xfrm>
                        <a:prstGeom prst="curved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C018A" id="Flèche : courbe vers le bas 26" o:spid="_x0000_s1026" type="#_x0000_t105" style="position:absolute;margin-left:83.6pt;margin-top:9.45pt;width:262.05pt;height:36.85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" adj="20082,21221,16200" fillcolor="red" strokecolor="red" strokeweight="1pt"/>
            </w:pict>
          </mc:Fallback>
        </mc:AlternateContent>
      </w:r>
    </w:p>
    <w:p w14:paraId="5902399A" w14:textId="0DE975C7" w:rsidR="00DD6A7D" w:rsidRPr="008A4DDD" w:rsidRDefault="008D36B6" w:rsidP="008A4DDD">
      <w:r>
        <w:rPr>
          <w:noProof/>
        </w:rPr>
        <mc:AlternateContent>
          <mc:Choice Requires="wps">
            <w:drawing>
              <wp:anchor distT="0" distB="0" distL="114300" distR="114300" simplePos="0" relativeHeight="251671552" behindDoc="0" locked="0" layoutInCell="1" allowOverlap="1" wp14:anchorId="1A4FF77F" wp14:editId="4DEA9516">
                <wp:simplePos x="0" y="0"/>
                <wp:positionH relativeFrom="column">
                  <wp:posOffset>2349796</wp:posOffset>
                </wp:positionH>
                <wp:positionV relativeFrom="paragraph">
                  <wp:posOffset>254546</wp:posOffset>
                </wp:positionV>
                <wp:extent cx="778170" cy="37435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778170" cy="374355"/>
                        </a:xfrm>
                        <a:prstGeom prst="rect">
                          <a:avLst/>
                        </a:prstGeom>
                        <a:noFill/>
                        <a:ln w="28575">
                          <a:noFill/>
                        </a:ln>
                      </wps:spPr>
                      <wps:txbx>
                        <w:txbxContent>
                          <w:p w14:paraId="36382094" w14:textId="77777777" w:rsidR="002F4956" w:rsidRPr="008D36B6" w:rsidRDefault="002F4956" w:rsidP="008D36B6">
                            <w:pPr>
                              <w:jc w:val="center"/>
                              <w:rPr>
                                <w:color w:val="FF0000"/>
                              </w:rPr>
                            </w:pPr>
                            <w:r>
                              <w:rPr>
                                <w:color w:val="FF0000"/>
                              </w:rPr>
                              <w:t>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F77F" id="Zone de texte 29" o:spid="_x0000_s1031" type="#_x0000_t202" style="position:absolute;left:0;text-align:left;margin-left:185pt;margin-top:20.05pt;width:61.25pt;height: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" filled="f" stroked="f" strokeweight="2.25pt">
                <v:textbox>
                  <w:txbxContent>
                    <w:p w14:paraId="36382094" w14:textId="77777777" w:rsidR="002F4956" w:rsidRPr="008D36B6" w:rsidRDefault="002F4956" w:rsidP="008D36B6">
                      <w:pPr>
                        <w:jc w:val="center"/>
                        <w:rPr>
                          <w:color w:val="FF0000"/>
                        </w:rPr>
                      </w:pPr>
                      <w:r>
                        <w:rPr>
                          <w:color w:val="FF0000"/>
                        </w:rPr>
                        <w:t>Signal</w:t>
                      </w:r>
                    </w:p>
                  </w:txbxContent>
                </v:textbox>
              </v:shape>
            </w:pict>
          </mc:Fallback>
        </mc:AlternateContent>
      </w:r>
    </w:p>
    <w:p w14:paraId="6C4FE693" w14:textId="77777777" w:rsidR="002F4956" w:rsidRDefault="002F4956" w:rsidP="002F4956"/>
    <w:p w14:paraId="573158DF" w14:textId="24C9F5BC" w:rsidR="002F4956" w:rsidRDefault="005F3AB9" w:rsidP="002F4956">
      <w:r>
        <w:lastRenderedPageBreak/>
        <w:t>F</w:t>
      </w:r>
    </w:p>
    <w:p w14:paraId="70ABBD17" w14:textId="4F751239" w:rsidR="005F3AB9" w:rsidRDefault="005F3AB9" w:rsidP="002F4956"/>
    <w:p w14:paraId="5948FC68" w14:textId="125FA3C1" w:rsidR="005F3AB9" w:rsidRDefault="005F3AB9" w:rsidP="005F3AB9">
      <w:pPr>
        <w:pStyle w:val="Titre1"/>
      </w:pPr>
      <w:bookmarkStart w:id="14" w:name="_Toc40460461"/>
      <w:r>
        <w:t>Fiches recettes</w:t>
      </w:r>
      <w:bookmarkEnd w:id="14"/>
    </w:p>
    <w:p w14:paraId="56B7423D" w14:textId="77777777" w:rsidR="005F3AB9" w:rsidRDefault="005F3AB9" w:rsidP="002F4956"/>
    <w:p w14:paraId="754A42BA" w14:textId="3AA49693" w:rsidR="008A4DDD" w:rsidRPr="002F4956" w:rsidRDefault="008A4DDD" w:rsidP="002F4956">
      <w:pPr>
        <w:pStyle w:val="Titre1"/>
      </w:pPr>
      <w:bookmarkStart w:id="15" w:name="_Toc40460462"/>
      <w:r w:rsidRPr="002F4956">
        <w:t>Conclusion</w:t>
      </w:r>
      <w:bookmarkEnd w:id="15"/>
      <w:r w:rsidRPr="002F4956">
        <w:t xml:space="preserve"> </w:t>
      </w:r>
    </w:p>
    <w:p w14:paraId="4BE32B02" w14:textId="3136C14C" w:rsidR="008A4DDD" w:rsidRDefault="008A4DDD" w:rsidP="008A4DDD"/>
    <w:p w14:paraId="1CA23DD4" w14:textId="5F5E5C03" w:rsidR="008A4DDD" w:rsidRDefault="008A4DDD" w:rsidP="00E96B9B">
      <w:pPr>
        <w:pStyle w:val="Titre2"/>
        <w:numPr>
          <w:ilvl w:val="0"/>
          <w:numId w:val="16"/>
        </w:numPr>
      </w:pPr>
      <w:bookmarkStart w:id="16" w:name="_Toc40460463"/>
      <w:r>
        <w:t>Communication avec le groupe</w:t>
      </w:r>
      <w:bookmarkEnd w:id="16"/>
      <w:r>
        <w:t xml:space="preserve"> </w:t>
      </w:r>
    </w:p>
    <w:p w14:paraId="41FCBFBF" w14:textId="77777777" w:rsidR="004E64D1" w:rsidRPr="004E64D1" w:rsidRDefault="004E64D1" w:rsidP="004E64D1"/>
    <w:p w14:paraId="104A3B05" w14:textId="7C961207" w:rsidR="00E96B9B" w:rsidRDefault="00847292" w:rsidP="00E96B9B">
      <w:r>
        <w:t>Dès le début du projet nous avons mis en place différents moyen pour garder une cohésion de groupe</w:t>
      </w:r>
      <w:r w:rsidR="00617C38">
        <w:t xml:space="preserve">, cette cohésion était d’autant plus importante </w:t>
      </w:r>
      <w:r w:rsidR="002C5536">
        <w:t xml:space="preserve">pendant la période de confinement. Pour cela, plusieurs outils et méthode ont été utilisés : </w:t>
      </w:r>
    </w:p>
    <w:p w14:paraId="243E8BBC" w14:textId="4AAE4350" w:rsidR="002C5536" w:rsidRDefault="002C5536" w:rsidP="002C5536">
      <w:pPr>
        <w:pStyle w:val="Paragraphedeliste"/>
        <w:numPr>
          <w:ilvl w:val="0"/>
          <w:numId w:val="12"/>
        </w:numPr>
      </w:pPr>
      <w:r>
        <w:t>Gantt</w:t>
      </w:r>
    </w:p>
    <w:p w14:paraId="1A5935D9" w14:textId="517C662C" w:rsidR="002C5536" w:rsidRDefault="002C5536" w:rsidP="002C5536">
      <w:pPr>
        <w:pStyle w:val="Paragraphedeliste"/>
        <w:numPr>
          <w:ilvl w:val="0"/>
          <w:numId w:val="12"/>
        </w:numPr>
      </w:pPr>
      <w:r>
        <w:t>GitHub/</w:t>
      </w:r>
      <w:proofErr w:type="spellStart"/>
      <w:r>
        <w:t>GitKraken</w:t>
      </w:r>
      <w:proofErr w:type="spellEnd"/>
    </w:p>
    <w:p w14:paraId="2C688179" w14:textId="206A0669" w:rsidR="002C5536" w:rsidRDefault="002C5536" w:rsidP="002C5536">
      <w:pPr>
        <w:pStyle w:val="Paragraphedeliste"/>
        <w:numPr>
          <w:ilvl w:val="0"/>
          <w:numId w:val="12"/>
        </w:numPr>
      </w:pPr>
      <w:r>
        <w:t xml:space="preserve">Charte graphique </w:t>
      </w:r>
      <w:proofErr w:type="spellStart"/>
      <w:r>
        <w:t>Word+power</w:t>
      </w:r>
      <w:proofErr w:type="spellEnd"/>
      <w:r>
        <w:t xml:space="preserve"> point</w:t>
      </w:r>
    </w:p>
    <w:p w14:paraId="1E84AF9B" w14:textId="2397C6E8" w:rsidR="002C5536" w:rsidRDefault="002C5536" w:rsidP="002C5536">
      <w:pPr>
        <w:pStyle w:val="Paragraphedeliste"/>
        <w:numPr>
          <w:ilvl w:val="0"/>
          <w:numId w:val="12"/>
        </w:numPr>
      </w:pPr>
      <w:r>
        <w:t>Journal d’activités</w:t>
      </w:r>
    </w:p>
    <w:p w14:paraId="10B66E4D" w14:textId="21E4FD95" w:rsidR="002C5536" w:rsidRDefault="002C5536" w:rsidP="002C5536">
      <w:pPr>
        <w:pStyle w:val="Paragraphedeliste"/>
        <w:numPr>
          <w:ilvl w:val="0"/>
          <w:numId w:val="12"/>
        </w:numPr>
      </w:pPr>
      <w:r>
        <w:t>Teams</w:t>
      </w:r>
    </w:p>
    <w:p w14:paraId="68E10608" w14:textId="4BD7CA94" w:rsidR="002C5536" w:rsidRDefault="002C5536" w:rsidP="002C5536">
      <w:pPr>
        <w:pStyle w:val="Paragraphedeliste"/>
        <w:numPr>
          <w:ilvl w:val="0"/>
          <w:numId w:val="12"/>
        </w:numPr>
      </w:pPr>
      <w:r>
        <w:t xml:space="preserve">Différentes messageries instantanées </w:t>
      </w:r>
    </w:p>
    <w:p w14:paraId="299E86F5" w14:textId="2A71D9DF" w:rsidR="008A4DDD" w:rsidRDefault="002C5536" w:rsidP="008A4DDD">
      <w:pPr>
        <w:pStyle w:val="Paragraphedeliste"/>
        <w:numPr>
          <w:ilvl w:val="0"/>
          <w:numId w:val="12"/>
        </w:numPr>
      </w:pPr>
      <w:r>
        <w:t xml:space="preserve">Réunions de groupe toutes les semaines avec </w:t>
      </w:r>
      <w:proofErr w:type="spellStart"/>
      <w:proofErr w:type="gramStart"/>
      <w:r>
        <w:t>Mr.Angibaud</w:t>
      </w:r>
      <w:proofErr w:type="spellEnd"/>
      <w:proofErr w:type="gramEnd"/>
      <w:r>
        <w:t xml:space="preserve"> </w:t>
      </w:r>
    </w:p>
    <w:p w14:paraId="6CC01BCC" w14:textId="2BEDA0D6" w:rsidR="002C5536" w:rsidRDefault="002C5536" w:rsidP="008A4DDD">
      <w:pPr>
        <w:pStyle w:val="Paragraphedeliste"/>
        <w:numPr>
          <w:ilvl w:val="0"/>
          <w:numId w:val="12"/>
        </w:numPr>
      </w:pPr>
      <w:r>
        <w:t>Office 365</w:t>
      </w:r>
    </w:p>
    <w:p w14:paraId="563FFD58" w14:textId="77777777" w:rsidR="002C5536" w:rsidRDefault="002C5536" w:rsidP="002C5536">
      <w:pPr>
        <w:ind w:left="360"/>
      </w:pPr>
    </w:p>
    <w:p w14:paraId="03114E67" w14:textId="1EB1AF84" w:rsidR="008A4DDD" w:rsidRDefault="00102EA6" w:rsidP="008A4DDD">
      <w:pPr>
        <w:pStyle w:val="Titre2"/>
      </w:pPr>
      <w:bookmarkStart w:id="17" w:name="_Toc40460464"/>
      <w:r>
        <w:t>Difficultés liées</w:t>
      </w:r>
      <w:r w:rsidR="008A4DDD">
        <w:t xml:space="preserve"> au confinement dû au COVID-19</w:t>
      </w:r>
      <w:bookmarkEnd w:id="17"/>
    </w:p>
    <w:p w14:paraId="0DA430E8" w14:textId="0BCBECA8" w:rsidR="002C5536" w:rsidRDefault="002C5536" w:rsidP="002C5536"/>
    <w:p w14:paraId="29429B9C" w14:textId="42B665F9" w:rsidR="002C5536" w:rsidRPr="002C5536" w:rsidRDefault="00102EA6" w:rsidP="002C5536">
      <w:r>
        <w:t>A partir de Mars 2020 nous confiné…</w:t>
      </w:r>
    </w:p>
    <w:p w14:paraId="5D2AFD41" w14:textId="113981F9" w:rsidR="008A4DDD" w:rsidRDefault="008A4DDD" w:rsidP="008A4DDD"/>
    <w:p w14:paraId="663BDDEF" w14:textId="25B98A15" w:rsidR="008A4DDD" w:rsidRDefault="008A4DDD" w:rsidP="008A4DDD">
      <w:pPr>
        <w:pStyle w:val="Titre2"/>
      </w:pPr>
      <w:bookmarkStart w:id="18" w:name="_Toc40460465"/>
      <w:r>
        <w:t>Connaissances acquises</w:t>
      </w:r>
      <w:bookmarkEnd w:id="18"/>
    </w:p>
    <w:p w14:paraId="59F3169A" w14:textId="5F516C7C" w:rsidR="008A4DDD" w:rsidRDefault="008A4DDD" w:rsidP="008A4DDD"/>
    <w:p w14:paraId="51BBA9C3" w14:textId="6EB11619" w:rsidR="00102EA6" w:rsidRDefault="00102EA6" w:rsidP="008A4DDD">
      <w:r>
        <w:t>J’ai pu apprendre le langage python car nous n’avions jusque là</w:t>
      </w:r>
      <w:r w:rsidR="00DF5E8C">
        <w:t xml:space="preserve"> jamais codé avec ce langage.</w:t>
      </w:r>
    </w:p>
    <w:p w14:paraId="1AA9AA41" w14:textId="572E3EDD" w:rsidR="00DF5E8C" w:rsidRDefault="00DF5E8C" w:rsidP="008A4DDD">
      <w:r>
        <w:t>Développement sous Raspbian avec une Raspberry</w:t>
      </w:r>
    </w:p>
    <w:p w14:paraId="53A440A9" w14:textId="77777777" w:rsidR="00102EA6" w:rsidRDefault="00102EA6" w:rsidP="008A4DDD"/>
    <w:p w14:paraId="501571F2" w14:textId="3BD4F506" w:rsidR="008A4DDD" w:rsidRDefault="008A4DDD" w:rsidP="008A4DDD">
      <w:pPr>
        <w:pStyle w:val="Titre2"/>
      </w:pPr>
      <w:bookmarkStart w:id="19" w:name="_Toc40460466"/>
      <w:r>
        <w:t>Ce qui reste à faire</w:t>
      </w:r>
      <w:bookmarkEnd w:id="19"/>
    </w:p>
    <w:p w14:paraId="73C8C1FE" w14:textId="77777777" w:rsidR="00DF5E8C" w:rsidRPr="00DF5E8C" w:rsidRDefault="00DF5E8C" w:rsidP="00DF5E8C"/>
    <w:p w14:paraId="71F5261E" w14:textId="444C941A" w:rsidR="008A4DDD" w:rsidRDefault="00DF5E8C" w:rsidP="008A4DDD">
      <w:r>
        <w:lastRenderedPageBreak/>
        <w:t xml:space="preserve">Au moment de la rédaction de ce rapport, il me reste à faire : </w:t>
      </w:r>
    </w:p>
    <w:p w14:paraId="48DA7DD0" w14:textId="566782A4" w:rsidR="00DF5E8C" w:rsidRDefault="00DF5E8C" w:rsidP="00DF5E8C">
      <w:pPr>
        <w:pStyle w:val="Paragraphedeliste"/>
        <w:numPr>
          <w:ilvl w:val="0"/>
          <w:numId w:val="12"/>
        </w:numPr>
      </w:pPr>
      <w:r>
        <w:t xml:space="preserve">Mettre en place plusieurs lecteurs RFID en simultané </w:t>
      </w:r>
    </w:p>
    <w:p w14:paraId="5C0BA0F9" w14:textId="60F53567" w:rsidR="00C30D6E" w:rsidRDefault="00C30D6E" w:rsidP="00DF5E8C">
      <w:pPr>
        <w:pStyle w:val="Paragraphedeliste"/>
        <w:numPr>
          <w:ilvl w:val="0"/>
          <w:numId w:val="12"/>
        </w:numPr>
      </w:pPr>
      <w:r>
        <w:t>La connexion entre la Raspberry et l’application de supervision via un système socket client/serveur</w:t>
      </w:r>
    </w:p>
    <w:p w14:paraId="3AA7C482" w14:textId="5B508253" w:rsidR="008D36B6" w:rsidRDefault="00DF5E8C" w:rsidP="002F4956">
      <w:pPr>
        <w:pStyle w:val="Paragraphedeliste"/>
        <w:numPr>
          <w:ilvl w:val="0"/>
          <w:numId w:val="12"/>
        </w:numPr>
      </w:pPr>
      <w:r>
        <w:t xml:space="preserve">Un test en grandeur nature </w:t>
      </w:r>
    </w:p>
    <w:p w14:paraId="79B55FE0" w14:textId="328F3317" w:rsidR="008A4DDD" w:rsidRPr="008D36B6" w:rsidRDefault="00466196" w:rsidP="008D36B6">
      <w:pPr>
        <w:pStyle w:val="Titre2"/>
      </w:pPr>
      <w:bookmarkStart w:id="20" w:name="_Toc40460467"/>
      <w:r w:rsidRPr="008D36B6">
        <w:t>Poursuite d’étude</w:t>
      </w:r>
      <w:bookmarkEnd w:id="20"/>
    </w:p>
    <w:p w14:paraId="5CAF6291" w14:textId="4F6540DF" w:rsidR="00C30D6E" w:rsidRDefault="00C30D6E" w:rsidP="00C30D6E"/>
    <w:p w14:paraId="7A768FF0" w14:textId="24CBAAB1" w:rsidR="00C30D6E" w:rsidRPr="00C30D6E" w:rsidRDefault="00C30D6E" w:rsidP="00C30D6E">
      <w:r>
        <w:t>Accepter à l’ENI pour la formation « Administrateur Système et Réseau » en alternance dans l’entreprise « TIGS » (Technique Informatique Global pour la Santé)</w:t>
      </w:r>
      <w:r w:rsidR="00006BFC">
        <w:t xml:space="preserve"> pour une durée de 2 ans</w:t>
      </w:r>
      <w:r>
        <w:t xml:space="preserve"> avec une possibilité de continué à l’ENI avec la formation « Expert en Sécurité Digitale »</w:t>
      </w:r>
      <w:r w:rsidR="00006BFC">
        <w:t>.</w:t>
      </w:r>
      <w:r>
        <w:t> </w:t>
      </w:r>
    </w:p>
    <w:p w14:paraId="5941D69A" w14:textId="2F1783BD" w:rsidR="008A4DDD" w:rsidRDefault="008A4DDD" w:rsidP="008A4DDD"/>
    <w:p w14:paraId="3425B976" w14:textId="646600DF" w:rsidR="00466196" w:rsidRDefault="00466196" w:rsidP="0043797C">
      <w:pPr>
        <w:pStyle w:val="Titre1"/>
      </w:pPr>
      <w:bookmarkStart w:id="21" w:name="_Toc40460468"/>
      <w:r>
        <w:t>Annexe</w:t>
      </w:r>
      <w:r w:rsidR="00E96B9B">
        <w:t>s</w:t>
      </w:r>
      <w:bookmarkEnd w:id="21"/>
      <w:r>
        <w:t xml:space="preserve"> </w:t>
      </w:r>
    </w:p>
    <w:p w14:paraId="064260C6" w14:textId="24E23013" w:rsidR="0043797C" w:rsidRDefault="0043797C" w:rsidP="00444912">
      <w:pPr>
        <w:tabs>
          <w:tab w:val="left" w:pos="1995"/>
        </w:tabs>
      </w:pPr>
    </w:p>
    <w:p w14:paraId="145B0A9E" w14:textId="69B85441" w:rsidR="00444912" w:rsidRDefault="00444912" w:rsidP="00AD734E">
      <w:pPr>
        <w:pStyle w:val="Titre2"/>
        <w:numPr>
          <w:ilvl w:val="0"/>
          <w:numId w:val="17"/>
        </w:numPr>
      </w:pPr>
      <w:bookmarkStart w:id="22" w:name="_Toc40460469"/>
      <w:r>
        <w:t>Annexe 1</w:t>
      </w:r>
      <w:bookmarkEnd w:id="22"/>
    </w:p>
    <w:p w14:paraId="5F8540FD" w14:textId="77777777" w:rsidR="00444912" w:rsidRDefault="00444912" w:rsidP="00444912">
      <w:pPr>
        <w:tabs>
          <w:tab w:val="left" w:pos="1995"/>
        </w:tabs>
      </w:pPr>
    </w:p>
    <w:p w14:paraId="4F8C9F76" w14:textId="4011D3F8" w:rsidR="0043797C" w:rsidRPr="0043797C" w:rsidRDefault="00444912" w:rsidP="0043797C">
      <w:r>
        <w:rPr>
          <w:noProof/>
        </w:rPr>
        <w:lastRenderedPageBreak/>
        <w:drawing>
          <wp:inline distT="0" distB="0" distL="0" distR="0" wp14:anchorId="4FACD8BA" wp14:editId="383A1181">
            <wp:extent cx="6181725" cy="55054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857"/>
                    <a:stretch/>
                  </pic:blipFill>
                  <pic:spPr bwMode="auto">
                    <a:xfrm>
                      <a:off x="0" y="0"/>
                      <a:ext cx="6181725" cy="5505450"/>
                    </a:xfrm>
                    <a:prstGeom prst="rect">
                      <a:avLst/>
                    </a:prstGeom>
                    <a:noFill/>
                    <a:ln>
                      <a:noFill/>
                    </a:ln>
                    <a:extLst>
                      <a:ext uri="{53640926-AAD7-44D8-BBD7-CCE9431645EC}">
                        <a14:shadowObscured xmlns:a14="http://schemas.microsoft.com/office/drawing/2010/main"/>
                      </a:ext>
                    </a:extLst>
                  </pic:spPr>
                </pic:pic>
              </a:graphicData>
            </a:graphic>
          </wp:inline>
        </w:drawing>
      </w:r>
    </w:p>
    <w:sectPr w:rsidR="0043797C" w:rsidRPr="0043797C" w:rsidSect="00BC092C">
      <w:headerReference w:type="default" r:id="rId22"/>
      <w:footerReference w:type="default" r:id="rId23"/>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FCE3D8" w14:textId="77777777" w:rsidR="000F3C72" w:rsidRDefault="000F3C72" w:rsidP="000A1FEF">
      <w:pPr>
        <w:spacing w:after="0" w:line="240" w:lineRule="auto"/>
      </w:pPr>
      <w:r>
        <w:separator/>
      </w:r>
    </w:p>
  </w:endnote>
  <w:endnote w:type="continuationSeparator" w:id="0">
    <w:p w14:paraId="7953D4E7" w14:textId="77777777" w:rsidR="000F3C72" w:rsidRDefault="000F3C72"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5EA8" w14:textId="77777777" w:rsidR="002F4956" w:rsidRDefault="002F4956">
    <w:pPr>
      <w:pStyle w:val="Pieddepage"/>
      <w:pBdr>
        <w:bottom w:val="single" w:sz="6" w:space="1" w:color="auto"/>
      </w:pBdr>
    </w:pPr>
  </w:p>
  <w:p w14:paraId="2AB320E2" w14:textId="36B967C4" w:rsidR="002F4956" w:rsidRDefault="002F4956" w:rsidP="00E96B9B">
    <w:pPr>
      <w:pStyle w:val="Pieddepage"/>
    </w:pPr>
    <w:proofErr w:type="gramStart"/>
    <w:r>
      <w:t>G.MONVOISIN</w:t>
    </w:r>
    <w:proofErr w:type="gramEnd"/>
    <w:r>
      <w:t xml:space="preserve">                  </w:t>
    </w:r>
    <w:r>
      <w:tab/>
    </w:r>
    <w:r>
      <w:tab/>
    </w:r>
    <w:r w:rsidRPr="000A1FEF">
      <w:rPr>
        <w:i/>
      </w:rPr>
      <w:fldChar w:fldCharType="begin"/>
    </w:r>
    <w:r w:rsidRPr="000A1FEF">
      <w:rPr>
        <w:i/>
      </w:rPr>
      <w:instrText xml:space="preserve"> DATE  \@ "dd/MM/yyyy"  \* MERGEFORMAT </w:instrText>
    </w:r>
    <w:r w:rsidRPr="000A1FEF">
      <w:rPr>
        <w:i/>
      </w:rPr>
      <w:fldChar w:fldCharType="separate"/>
    </w:r>
    <w:r w:rsidR="00990AE1">
      <w:rPr>
        <w:i/>
        <w:noProof/>
      </w:rPr>
      <w:t>15/05/2020</w:t>
    </w:r>
    <w:r w:rsidRPr="000A1FEF">
      <w:rPr>
        <w:i/>
      </w:rPr>
      <w:fldChar w:fldCharType="end"/>
    </w:r>
    <w:r>
      <w:rPr>
        <w:i/>
      </w:rPr>
      <w:t xml:space="preserve">                                                       </w:t>
    </w:r>
    <w:r>
      <w:t xml:space="preserve">page </w:t>
    </w:r>
    <w:r>
      <w:fldChar w:fldCharType="begin"/>
    </w:r>
    <w:r>
      <w:instrText xml:space="preserve"> PAGE   \* MERGEFORMAT </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3C1E61DA" w14:textId="77777777" w:rsidR="002F4956" w:rsidRDefault="002F4956"/>
  <w:p w14:paraId="15FC489B" w14:textId="77777777" w:rsidR="002F4956" w:rsidRDefault="002F4956" w:rsidP="00C74C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58E22D" w14:textId="77777777" w:rsidR="000F3C72" w:rsidRDefault="000F3C72" w:rsidP="000A1FEF">
      <w:pPr>
        <w:spacing w:after="0" w:line="240" w:lineRule="auto"/>
      </w:pPr>
      <w:r>
        <w:separator/>
      </w:r>
    </w:p>
  </w:footnote>
  <w:footnote w:type="continuationSeparator" w:id="0">
    <w:p w14:paraId="69970D70" w14:textId="77777777" w:rsidR="000F3C72" w:rsidRDefault="000F3C72"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2F9" w14:textId="4EB1F727" w:rsidR="002F4956" w:rsidRDefault="002F4956"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06D63384" wp14:editId="62830EB7">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8D8726C" wp14:editId="02AA8150">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t>SFL6 – Escape Game Téléthon</w:t>
    </w:r>
    <w:r>
      <w:tab/>
    </w:r>
    <w:r>
      <w:tab/>
    </w:r>
    <w:r>
      <w:tab/>
      <w:t xml:space="preserve">                </w:t>
    </w:r>
    <w:r w:rsidRPr="000A1FEF">
      <w:rPr>
        <w:b/>
      </w:rPr>
      <w:t>SN</w:t>
    </w:r>
    <w:r>
      <w:rPr>
        <w:b/>
      </w:rPr>
      <w:t>2</w:t>
    </w:r>
    <w:r w:rsidRPr="000A1FEF">
      <w:rPr>
        <w:b/>
      </w:rPr>
      <w:t>-B</w:t>
    </w:r>
  </w:p>
  <w:p w14:paraId="68C3C438" w14:textId="77777777" w:rsidR="002F4956" w:rsidRPr="000A1FEF" w:rsidRDefault="002F495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B98"/>
    <w:multiLevelType w:val="hybridMultilevel"/>
    <w:tmpl w:val="4B4E4F7E"/>
    <w:lvl w:ilvl="0" w:tplc="436011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80DCD"/>
    <w:multiLevelType w:val="hybridMultilevel"/>
    <w:tmpl w:val="B8F89BD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BD49B8"/>
    <w:multiLevelType w:val="hybridMultilevel"/>
    <w:tmpl w:val="B068F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74186F"/>
    <w:multiLevelType w:val="hybridMultilevel"/>
    <w:tmpl w:val="7CF073CE"/>
    <w:lvl w:ilvl="0" w:tplc="9B3CEDF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2813D2F"/>
    <w:multiLevelType w:val="hybridMultilevel"/>
    <w:tmpl w:val="0B9CB12A"/>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BC5DE9"/>
    <w:multiLevelType w:val="hybridMultilevel"/>
    <w:tmpl w:val="C4B4B1C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1A32F0A"/>
    <w:multiLevelType w:val="hybridMultilevel"/>
    <w:tmpl w:val="AA7CF5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4E52F0C"/>
    <w:multiLevelType w:val="hybridMultilevel"/>
    <w:tmpl w:val="37D0B4B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70522A9"/>
    <w:multiLevelType w:val="hybridMultilevel"/>
    <w:tmpl w:val="9208A6E0"/>
    <w:lvl w:ilvl="0" w:tplc="3D6E23F8">
      <w:start w:val="1"/>
      <w:numFmt w:val="lowerLetter"/>
      <w:pStyle w:val="Titre2"/>
      <w:lvlText w:val="%1)"/>
      <w:lvlJc w:val="left"/>
      <w:pPr>
        <w:ind w:left="720" w:hanging="360"/>
      </w:pPr>
    </w:lvl>
    <w:lvl w:ilvl="1" w:tplc="040C0005">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0346B0E"/>
    <w:multiLevelType w:val="hybridMultilevel"/>
    <w:tmpl w:val="68AAD2FA"/>
    <w:lvl w:ilvl="0" w:tplc="649C5342">
      <w:start w:val="1"/>
      <w:numFmt w:val="bullet"/>
      <w:lvlText w:val="•"/>
      <w:lvlJc w:val="left"/>
      <w:pPr>
        <w:tabs>
          <w:tab w:val="num" w:pos="720"/>
        </w:tabs>
        <w:ind w:left="720" w:hanging="360"/>
      </w:pPr>
      <w:rPr>
        <w:rFonts w:ascii="Arial" w:hAnsi="Arial" w:hint="default"/>
      </w:rPr>
    </w:lvl>
    <w:lvl w:ilvl="1" w:tplc="60C6F6D6" w:tentative="1">
      <w:start w:val="1"/>
      <w:numFmt w:val="bullet"/>
      <w:lvlText w:val="•"/>
      <w:lvlJc w:val="left"/>
      <w:pPr>
        <w:tabs>
          <w:tab w:val="num" w:pos="1440"/>
        </w:tabs>
        <w:ind w:left="1440" w:hanging="360"/>
      </w:pPr>
      <w:rPr>
        <w:rFonts w:ascii="Arial" w:hAnsi="Arial" w:hint="default"/>
      </w:rPr>
    </w:lvl>
    <w:lvl w:ilvl="2" w:tplc="3A702556" w:tentative="1">
      <w:start w:val="1"/>
      <w:numFmt w:val="bullet"/>
      <w:lvlText w:val="•"/>
      <w:lvlJc w:val="left"/>
      <w:pPr>
        <w:tabs>
          <w:tab w:val="num" w:pos="2160"/>
        </w:tabs>
        <w:ind w:left="2160" w:hanging="360"/>
      </w:pPr>
      <w:rPr>
        <w:rFonts w:ascii="Arial" w:hAnsi="Arial" w:hint="default"/>
      </w:rPr>
    </w:lvl>
    <w:lvl w:ilvl="3" w:tplc="A4D4E748" w:tentative="1">
      <w:start w:val="1"/>
      <w:numFmt w:val="bullet"/>
      <w:lvlText w:val="•"/>
      <w:lvlJc w:val="left"/>
      <w:pPr>
        <w:tabs>
          <w:tab w:val="num" w:pos="2880"/>
        </w:tabs>
        <w:ind w:left="2880" w:hanging="360"/>
      </w:pPr>
      <w:rPr>
        <w:rFonts w:ascii="Arial" w:hAnsi="Arial" w:hint="default"/>
      </w:rPr>
    </w:lvl>
    <w:lvl w:ilvl="4" w:tplc="6854F012" w:tentative="1">
      <w:start w:val="1"/>
      <w:numFmt w:val="bullet"/>
      <w:lvlText w:val="•"/>
      <w:lvlJc w:val="left"/>
      <w:pPr>
        <w:tabs>
          <w:tab w:val="num" w:pos="3600"/>
        </w:tabs>
        <w:ind w:left="3600" w:hanging="360"/>
      </w:pPr>
      <w:rPr>
        <w:rFonts w:ascii="Arial" w:hAnsi="Arial" w:hint="default"/>
      </w:rPr>
    </w:lvl>
    <w:lvl w:ilvl="5" w:tplc="632CE674" w:tentative="1">
      <w:start w:val="1"/>
      <w:numFmt w:val="bullet"/>
      <w:lvlText w:val="•"/>
      <w:lvlJc w:val="left"/>
      <w:pPr>
        <w:tabs>
          <w:tab w:val="num" w:pos="4320"/>
        </w:tabs>
        <w:ind w:left="4320" w:hanging="360"/>
      </w:pPr>
      <w:rPr>
        <w:rFonts w:ascii="Arial" w:hAnsi="Arial" w:hint="default"/>
      </w:rPr>
    </w:lvl>
    <w:lvl w:ilvl="6" w:tplc="98BCD8A2" w:tentative="1">
      <w:start w:val="1"/>
      <w:numFmt w:val="bullet"/>
      <w:lvlText w:val="•"/>
      <w:lvlJc w:val="left"/>
      <w:pPr>
        <w:tabs>
          <w:tab w:val="num" w:pos="5040"/>
        </w:tabs>
        <w:ind w:left="5040" w:hanging="360"/>
      </w:pPr>
      <w:rPr>
        <w:rFonts w:ascii="Arial" w:hAnsi="Arial" w:hint="default"/>
      </w:rPr>
    </w:lvl>
    <w:lvl w:ilvl="7" w:tplc="383CCAD8" w:tentative="1">
      <w:start w:val="1"/>
      <w:numFmt w:val="bullet"/>
      <w:lvlText w:val="•"/>
      <w:lvlJc w:val="left"/>
      <w:pPr>
        <w:tabs>
          <w:tab w:val="num" w:pos="5760"/>
        </w:tabs>
        <w:ind w:left="5760" w:hanging="360"/>
      </w:pPr>
      <w:rPr>
        <w:rFonts w:ascii="Arial" w:hAnsi="Arial" w:hint="default"/>
      </w:rPr>
    </w:lvl>
    <w:lvl w:ilvl="8" w:tplc="6D8884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1C4559E"/>
    <w:multiLevelType w:val="hybridMultilevel"/>
    <w:tmpl w:val="D0D2B2D4"/>
    <w:lvl w:ilvl="0" w:tplc="EFDEBCC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6"/>
  </w:num>
  <w:num w:numId="5">
    <w:abstractNumId w:val="0"/>
  </w:num>
  <w:num w:numId="6">
    <w:abstractNumId w:val="2"/>
  </w:num>
  <w:num w:numId="7">
    <w:abstractNumId w:val="1"/>
  </w:num>
  <w:num w:numId="8">
    <w:abstractNumId w:val="8"/>
    <w:lvlOverride w:ilvl="0">
      <w:startOverride w:val="1"/>
    </w:lvlOverride>
  </w:num>
  <w:num w:numId="9">
    <w:abstractNumId w:val="5"/>
  </w:num>
  <w:num w:numId="10">
    <w:abstractNumId w:val="9"/>
  </w:num>
  <w:num w:numId="11">
    <w:abstractNumId w:val="7"/>
  </w:num>
  <w:num w:numId="12">
    <w:abstractNumId w:val="3"/>
  </w:num>
  <w:num w:numId="13">
    <w:abstractNumId w:val="10"/>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A3"/>
    <w:rsid w:val="00006BFC"/>
    <w:rsid w:val="000123CE"/>
    <w:rsid w:val="000223F5"/>
    <w:rsid w:val="0002565F"/>
    <w:rsid w:val="00036FD1"/>
    <w:rsid w:val="00061BA9"/>
    <w:rsid w:val="000A13BF"/>
    <w:rsid w:val="000A1FEF"/>
    <w:rsid w:val="000A20A9"/>
    <w:rsid w:val="000A3144"/>
    <w:rsid w:val="000B270C"/>
    <w:rsid w:val="000B63FB"/>
    <w:rsid w:val="000B714D"/>
    <w:rsid w:val="000D1B7A"/>
    <w:rsid w:val="000F3C72"/>
    <w:rsid w:val="00102EA6"/>
    <w:rsid w:val="00103BC1"/>
    <w:rsid w:val="00103CDF"/>
    <w:rsid w:val="001104B4"/>
    <w:rsid w:val="00117220"/>
    <w:rsid w:val="00124D60"/>
    <w:rsid w:val="00151868"/>
    <w:rsid w:val="00176FC7"/>
    <w:rsid w:val="00193CF2"/>
    <w:rsid w:val="0019665A"/>
    <w:rsid w:val="00197361"/>
    <w:rsid w:val="001A77B5"/>
    <w:rsid w:val="001D44CF"/>
    <w:rsid w:val="001E53C0"/>
    <w:rsid w:val="001F2FCF"/>
    <w:rsid w:val="00201C40"/>
    <w:rsid w:val="0020756F"/>
    <w:rsid w:val="0026149D"/>
    <w:rsid w:val="00276678"/>
    <w:rsid w:val="002C10A6"/>
    <w:rsid w:val="002C5536"/>
    <w:rsid w:val="002D0D27"/>
    <w:rsid w:val="002D4346"/>
    <w:rsid w:val="002F4956"/>
    <w:rsid w:val="002F4C3D"/>
    <w:rsid w:val="00304693"/>
    <w:rsid w:val="00311758"/>
    <w:rsid w:val="003479B8"/>
    <w:rsid w:val="00352785"/>
    <w:rsid w:val="003722E4"/>
    <w:rsid w:val="00384B2B"/>
    <w:rsid w:val="003B2780"/>
    <w:rsid w:val="003B3AC2"/>
    <w:rsid w:val="003C35BB"/>
    <w:rsid w:val="003F24CE"/>
    <w:rsid w:val="003F2C26"/>
    <w:rsid w:val="00412B22"/>
    <w:rsid w:val="00413368"/>
    <w:rsid w:val="00431487"/>
    <w:rsid w:val="0043797C"/>
    <w:rsid w:val="00444912"/>
    <w:rsid w:val="004562FF"/>
    <w:rsid w:val="00466196"/>
    <w:rsid w:val="004A087B"/>
    <w:rsid w:val="004B27A2"/>
    <w:rsid w:val="004D74D4"/>
    <w:rsid w:val="004E2072"/>
    <w:rsid w:val="004E64D1"/>
    <w:rsid w:val="004F333F"/>
    <w:rsid w:val="004F38B5"/>
    <w:rsid w:val="0050556E"/>
    <w:rsid w:val="00516682"/>
    <w:rsid w:val="005203BD"/>
    <w:rsid w:val="00523793"/>
    <w:rsid w:val="00537269"/>
    <w:rsid w:val="005469B0"/>
    <w:rsid w:val="005623C7"/>
    <w:rsid w:val="00574883"/>
    <w:rsid w:val="005816A4"/>
    <w:rsid w:val="00590AAF"/>
    <w:rsid w:val="00593844"/>
    <w:rsid w:val="005A3574"/>
    <w:rsid w:val="005B1F7B"/>
    <w:rsid w:val="005E3F59"/>
    <w:rsid w:val="005E3FC1"/>
    <w:rsid w:val="005F12F3"/>
    <w:rsid w:val="005F3AB9"/>
    <w:rsid w:val="00603CFF"/>
    <w:rsid w:val="00617C38"/>
    <w:rsid w:val="0062206B"/>
    <w:rsid w:val="00636027"/>
    <w:rsid w:val="006409B6"/>
    <w:rsid w:val="006422BC"/>
    <w:rsid w:val="00665DC2"/>
    <w:rsid w:val="006702A1"/>
    <w:rsid w:val="00672110"/>
    <w:rsid w:val="00676EE4"/>
    <w:rsid w:val="006A1955"/>
    <w:rsid w:val="006B6F60"/>
    <w:rsid w:val="006F3562"/>
    <w:rsid w:val="007107A9"/>
    <w:rsid w:val="00711279"/>
    <w:rsid w:val="00715EFD"/>
    <w:rsid w:val="00722375"/>
    <w:rsid w:val="00723723"/>
    <w:rsid w:val="00730EE8"/>
    <w:rsid w:val="007340CA"/>
    <w:rsid w:val="0075429F"/>
    <w:rsid w:val="00766A04"/>
    <w:rsid w:val="007752BD"/>
    <w:rsid w:val="0078534D"/>
    <w:rsid w:val="00791644"/>
    <w:rsid w:val="007977A3"/>
    <w:rsid w:val="007A3E1A"/>
    <w:rsid w:val="007D0440"/>
    <w:rsid w:val="007D369A"/>
    <w:rsid w:val="007E4798"/>
    <w:rsid w:val="007E7FB6"/>
    <w:rsid w:val="00806C59"/>
    <w:rsid w:val="008112E6"/>
    <w:rsid w:val="00847292"/>
    <w:rsid w:val="00860B3B"/>
    <w:rsid w:val="008649C7"/>
    <w:rsid w:val="008672B0"/>
    <w:rsid w:val="008751CB"/>
    <w:rsid w:val="008853E9"/>
    <w:rsid w:val="008A4DDD"/>
    <w:rsid w:val="008B3C4C"/>
    <w:rsid w:val="008D1004"/>
    <w:rsid w:val="008D36B6"/>
    <w:rsid w:val="008F5F8C"/>
    <w:rsid w:val="00902D97"/>
    <w:rsid w:val="00926214"/>
    <w:rsid w:val="00971795"/>
    <w:rsid w:val="00990AE1"/>
    <w:rsid w:val="009A1EC9"/>
    <w:rsid w:val="009A3BCB"/>
    <w:rsid w:val="009B42A2"/>
    <w:rsid w:val="009B6C57"/>
    <w:rsid w:val="009C1C5D"/>
    <w:rsid w:val="009C6F8D"/>
    <w:rsid w:val="009F38AD"/>
    <w:rsid w:val="009F5AD0"/>
    <w:rsid w:val="00A05244"/>
    <w:rsid w:val="00A752A8"/>
    <w:rsid w:val="00A76016"/>
    <w:rsid w:val="00A81F46"/>
    <w:rsid w:val="00A87E1A"/>
    <w:rsid w:val="00AA79D7"/>
    <w:rsid w:val="00AD1AEF"/>
    <w:rsid w:val="00AD69D5"/>
    <w:rsid w:val="00AD734E"/>
    <w:rsid w:val="00AD73A3"/>
    <w:rsid w:val="00AE449A"/>
    <w:rsid w:val="00B2078F"/>
    <w:rsid w:val="00B27A10"/>
    <w:rsid w:val="00B40890"/>
    <w:rsid w:val="00B45C5F"/>
    <w:rsid w:val="00B47F24"/>
    <w:rsid w:val="00B51361"/>
    <w:rsid w:val="00B668B8"/>
    <w:rsid w:val="00BA5D65"/>
    <w:rsid w:val="00BB403B"/>
    <w:rsid w:val="00BC092C"/>
    <w:rsid w:val="00BD3D41"/>
    <w:rsid w:val="00BE03F7"/>
    <w:rsid w:val="00BE73AD"/>
    <w:rsid w:val="00C04EE9"/>
    <w:rsid w:val="00C30D6E"/>
    <w:rsid w:val="00C3318A"/>
    <w:rsid w:val="00C36B98"/>
    <w:rsid w:val="00C43C11"/>
    <w:rsid w:val="00C46AD0"/>
    <w:rsid w:val="00C50F3F"/>
    <w:rsid w:val="00C5418C"/>
    <w:rsid w:val="00C74C3E"/>
    <w:rsid w:val="00C869B4"/>
    <w:rsid w:val="00C944EA"/>
    <w:rsid w:val="00CA7A74"/>
    <w:rsid w:val="00CB30C4"/>
    <w:rsid w:val="00CB7719"/>
    <w:rsid w:val="00CE2877"/>
    <w:rsid w:val="00CE5F21"/>
    <w:rsid w:val="00CF58C9"/>
    <w:rsid w:val="00D00CB6"/>
    <w:rsid w:val="00D00FD0"/>
    <w:rsid w:val="00D01424"/>
    <w:rsid w:val="00D2042D"/>
    <w:rsid w:val="00D3731E"/>
    <w:rsid w:val="00D725E0"/>
    <w:rsid w:val="00D736B5"/>
    <w:rsid w:val="00D90B11"/>
    <w:rsid w:val="00DA5426"/>
    <w:rsid w:val="00DA64F6"/>
    <w:rsid w:val="00DB04A5"/>
    <w:rsid w:val="00DD6A7D"/>
    <w:rsid w:val="00DE5483"/>
    <w:rsid w:val="00DF5E8C"/>
    <w:rsid w:val="00DF6CE5"/>
    <w:rsid w:val="00E206C6"/>
    <w:rsid w:val="00E53ADD"/>
    <w:rsid w:val="00E55921"/>
    <w:rsid w:val="00E64FD7"/>
    <w:rsid w:val="00E843DC"/>
    <w:rsid w:val="00E96B9B"/>
    <w:rsid w:val="00EB59D4"/>
    <w:rsid w:val="00EC28B7"/>
    <w:rsid w:val="00ED5C56"/>
    <w:rsid w:val="00EF5AD5"/>
    <w:rsid w:val="00F05D83"/>
    <w:rsid w:val="00F47AF3"/>
    <w:rsid w:val="00F5272E"/>
    <w:rsid w:val="00F64889"/>
    <w:rsid w:val="00F71EC1"/>
    <w:rsid w:val="00F722CF"/>
    <w:rsid w:val="00F856FA"/>
    <w:rsid w:val="00FA22FD"/>
    <w:rsid w:val="00FB1B5A"/>
    <w:rsid w:val="00FD189B"/>
    <w:rsid w:val="00FD7452"/>
    <w:rsid w:val="00FE2263"/>
    <w:rsid w:val="00FE485E"/>
    <w:rsid w:val="00FE6879"/>
    <w:rsid w:val="00FF60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1641"/>
  <w15:chartTrackingRefBased/>
  <w15:docId w15:val="{8BA69EDD-0B11-4681-89C1-6868523C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C3E"/>
    <w:pPr>
      <w:jc w:val="both"/>
    </w:pPr>
    <w:rPr>
      <w:sz w:val="24"/>
    </w:rPr>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6B6F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AD73A3"/>
    <w:pPr>
      <w:ind w:left="720"/>
      <w:contextualSpacing/>
    </w:pPr>
  </w:style>
  <w:style w:type="paragraph" w:styleId="En-ttedetabledesmatires">
    <w:name w:val="TOC Heading"/>
    <w:basedOn w:val="Titre1"/>
    <w:next w:val="Normal"/>
    <w:uiPriority w:val="39"/>
    <w:unhideWhenUsed/>
    <w:qFormat/>
    <w:rsid w:val="00AD73A3"/>
    <w:pPr>
      <w:numPr>
        <w:numId w:val="0"/>
      </w:numPr>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3479B8"/>
    <w:pPr>
      <w:tabs>
        <w:tab w:val="left" w:pos="440"/>
        <w:tab w:val="right" w:leader="dot" w:pos="9736"/>
      </w:tabs>
      <w:spacing w:after="100"/>
    </w:pPr>
  </w:style>
  <w:style w:type="paragraph" w:styleId="TM2">
    <w:name w:val="toc 2"/>
    <w:basedOn w:val="Normal"/>
    <w:next w:val="Normal"/>
    <w:autoRedefine/>
    <w:uiPriority w:val="39"/>
    <w:unhideWhenUsed/>
    <w:rsid w:val="00AD73A3"/>
    <w:pPr>
      <w:spacing w:after="100"/>
      <w:ind w:left="220"/>
    </w:pPr>
  </w:style>
  <w:style w:type="character" w:styleId="Lienhypertexte">
    <w:name w:val="Hyperlink"/>
    <w:basedOn w:val="Policepardfaut"/>
    <w:uiPriority w:val="99"/>
    <w:unhideWhenUsed/>
    <w:rsid w:val="00AD73A3"/>
    <w:rPr>
      <w:color w:val="0563C1" w:themeColor="hyperlink"/>
      <w:u w:val="single"/>
    </w:rPr>
  </w:style>
  <w:style w:type="character" w:customStyle="1" w:styleId="Titre4Car">
    <w:name w:val="Titre 4 Car"/>
    <w:basedOn w:val="Policepardfaut"/>
    <w:link w:val="Titre4"/>
    <w:uiPriority w:val="9"/>
    <w:rsid w:val="006B6F60"/>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2C10A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074265">
      <w:bodyDiv w:val="1"/>
      <w:marLeft w:val="0"/>
      <w:marRight w:val="0"/>
      <w:marTop w:val="0"/>
      <w:marBottom w:val="0"/>
      <w:divBdr>
        <w:top w:val="none" w:sz="0" w:space="0" w:color="auto"/>
        <w:left w:val="none" w:sz="0" w:space="0" w:color="auto"/>
        <w:bottom w:val="none" w:sz="0" w:space="0" w:color="auto"/>
        <w:right w:val="none" w:sz="0" w:space="0" w:color="auto"/>
      </w:divBdr>
    </w:div>
    <w:div w:id="1746419338">
      <w:bodyDiv w:val="1"/>
      <w:marLeft w:val="0"/>
      <w:marRight w:val="0"/>
      <w:marTop w:val="0"/>
      <w:marBottom w:val="0"/>
      <w:divBdr>
        <w:top w:val="none" w:sz="0" w:space="0" w:color="auto"/>
        <w:left w:val="none" w:sz="0" w:space="0" w:color="auto"/>
        <w:bottom w:val="none" w:sz="0" w:space="0" w:color="auto"/>
        <w:right w:val="none" w:sz="0" w:space="0" w:color="auto"/>
      </w:divBdr>
      <w:divsChild>
        <w:div w:id="138729538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guigand\Documents\Mod&#232;le%20Word%20Compte%20Rendu.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4.xml><?xml version="1.0" encoding="utf-8"?>
<ds:datastoreItem xmlns:ds="http://schemas.openxmlformats.org/officeDocument/2006/customXml" ds:itemID="{92289DD0-98BB-4D5F-A1B4-ED075A140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Compte Rendu.dotx</Template>
  <TotalTime>3603</TotalTime>
  <Pages>12</Pages>
  <Words>1782</Words>
  <Characters>9805</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GUIGAND Nathan</dc:creator>
  <cp:keywords>Rendu;TP</cp:keywords>
  <dc:description/>
  <cp:lastModifiedBy>Guillaume MONVOISIN</cp:lastModifiedBy>
  <cp:revision>33</cp:revision>
  <dcterms:created xsi:type="dcterms:W3CDTF">2020-04-08T10:07:00Z</dcterms:created>
  <dcterms:modified xsi:type="dcterms:W3CDTF">2020-05-15T20:43:00Z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